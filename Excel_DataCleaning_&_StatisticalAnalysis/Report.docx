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6A9A6" w14:textId="1B01D4F5" w:rsidR="00C6554A" w:rsidRPr="008B5277" w:rsidRDefault="00C6554A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14:paraId="478713E8" w14:textId="32936A59" w:rsidR="00C6554A" w:rsidRDefault="003B1E06" w:rsidP="00C6554A">
      <w:pPr>
        <w:pStyle w:val="Title"/>
      </w:pPr>
      <w:r>
        <w:t xml:space="preserve">Dataset Exploration (Part </w:t>
      </w:r>
      <w:r w:rsidR="0019634B">
        <w:t>4</w:t>
      </w:r>
      <w:r>
        <w:t>)</w:t>
      </w:r>
    </w:p>
    <w:p w14:paraId="24137384" w14:textId="5EB6192B" w:rsidR="00C6554A" w:rsidRPr="00D5413C" w:rsidRDefault="002001E7" w:rsidP="00C6554A">
      <w:pPr>
        <w:pStyle w:val="Subtitle"/>
      </w:pPr>
      <w:r>
        <w:t>bdat1005 | Math for data analytics</w:t>
      </w:r>
    </w:p>
    <w:p w14:paraId="46D610D1" w14:textId="1526DD77" w:rsidR="002001E7" w:rsidRDefault="002001E7" w:rsidP="00C6554A">
      <w:pPr>
        <w:pStyle w:val="ContactInfo"/>
      </w:pPr>
      <w:r>
        <w:t>Submitted by</w:t>
      </w:r>
      <w:r w:rsidR="00C6554A">
        <w:t xml:space="preserve"> |</w:t>
      </w:r>
      <w:r>
        <w:t xml:space="preserve"> </w:t>
      </w:r>
      <w:proofErr w:type="spellStart"/>
      <w:r>
        <w:t>Navid</w:t>
      </w:r>
      <w:proofErr w:type="spellEnd"/>
      <w:r>
        <w:t xml:space="preserve"> Saleh Sadik (200544271)</w:t>
      </w:r>
    </w:p>
    <w:p w14:paraId="227CE8BA" w14:textId="297BB102" w:rsidR="002001E7" w:rsidRDefault="00C6554A" w:rsidP="00C6554A">
      <w:pPr>
        <w:pStyle w:val="ContactInfo"/>
      </w:pPr>
      <w:r>
        <w:t xml:space="preserve"> </w:t>
      </w:r>
      <w:r w:rsidR="002001E7">
        <w:t>Submitted to |</w:t>
      </w:r>
      <w:r>
        <w:t xml:space="preserve"> </w:t>
      </w:r>
      <w:r w:rsidR="002001E7">
        <w:t xml:space="preserve">Dr. Ehsan </w:t>
      </w:r>
      <w:proofErr w:type="spellStart"/>
      <w:r w:rsidR="002001E7">
        <w:t>Pourjavad</w:t>
      </w:r>
      <w:proofErr w:type="spellEnd"/>
    </w:p>
    <w:p w14:paraId="0701D930" w14:textId="1A127B4E" w:rsidR="002001E7" w:rsidRDefault="002001E7" w:rsidP="00C6554A">
      <w:pPr>
        <w:pStyle w:val="ContactInfo"/>
      </w:pPr>
      <w:r>
        <w:t xml:space="preserve">Submitted on </w:t>
      </w:r>
      <w:r w:rsidR="00C6554A">
        <w:t>|</w:t>
      </w:r>
      <w:r w:rsidR="00C6554A" w:rsidRPr="00D5413C">
        <w:t xml:space="preserve"> </w:t>
      </w:r>
      <w:proofErr w:type="gramStart"/>
      <w:r>
        <w:t>0</w:t>
      </w:r>
      <w:r w:rsidR="0019634B">
        <w:t>4</w:t>
      </w:r>
      <w:r>
        <w:t>/</w:t>
      </w:r>
      <w:r w:rsidR="0019634B">
        <w:t>16</w:t>
      </w:r>
      <w:r>
        <w:t>/2023</w:t>
      </w:r>
      <w:proofErr w:type="gramEnd"/>
    </w:p>
    <w:p w14:paraId="295D3E05" w14:textId="77777777" w:rsidR="002001E7" w:rsidRDefault="002001E7" w:rsidP="00C6554A">
      <w:pPr>
        <w:pStyle w:val="ContactInfo"/>
      </w:pPr>
    </w:p>
    <w:p w14:paraId="027E331C" w14:textId="77777777" w:rsidR="002001E7" w:rsidRDefault="002001E7">
      <w:r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</w:rPr>
        <w:id w:val="-6559211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C58E3F" w14:textId="71BFF702" w:rsidR="002001E7" w:rsidRDefault="002001E7">
          <w:pPr>
            <w:pStyle w:val="TOCHeading"/>
          </w:pPr>
          <w:r>
            <w:t>Contents</w:t>
          </w:r>
        </w:p>
        <w:p w14:paraId="3047E09F" w14:textId="6BD26932" w:rsidR="00524C25" w:rsidRDefault="002001E7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519761" w:history="1">
            <w:r w:rsidR="00524C25" w:rsidRPr="005D0D10">
              <w:rPr>
                <w:rStyle w:val="Hyperlink"/>
                <w:noProof/>
              </w:rPr>
              <w:t>Introduction</w:t>
            </w:r>
            <w:r w:rsidR="00524C25">
              <w:rPr>
                <w:noProof/>
                <w:webHidden/>
              </w:rPr>
              <w:tab/>
            </w:r>
            <w:r w:rsidR="00524C25">
              <w:rPr>
                <w:noProof/>
                <w:webHidden/>
              </w:rPr>
              <w:fldChar w:fldCharType="begin"/>
            </w:r>
            <w:r w:rsidR="00524C25">
              <w:rPr>
                <w:noProof/>
                <w:webHidden/>
              </w:rPr>
              <w:instrText xml:space="preserve"> PAGEREF _Toc132519761 \h </w:instrText>
            </w:r>
            <w:r w:rsidR="00524C25">
              <w:rPr>
                <w:noProof/>
                <w:webHidden/>
              </w:rPr>
            </w:r>
            <w:r w:rsidR="00524C25">
              <w:rPr>
                <w:noProof/>
                <w:webHidden/>
              </w:rPr>
              <w:fldChar w:fldCharType="separate"/>
            </w:r>
            <w:r w:rsidR="00524C25">
              <w:rPr>
                <w:noProof/>
                <w:webHidden/>
              </w:rPr>
              <w:t>2</w:t>
            </w:r>
            <w:r w:rsidR="00524C25">
              <w:rPr>
                <w:noProof/>
                <w:webHidden/>
              </w:rPr>
              <w:fldChar w:fldCharType="end"/>
            </w:r>
          </w:hyperlink>
        </w:p>
        <w:p w14:paraId="50810881" w14:textId="083D8054" w:rsidR="00524C25" w:rsidRDefault="00524C25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32519762" w:history="1">
            <w:r w:rsidRPr="005D0D10">
              <w:rPr>
                <w:rStyle w:val="Hyperlink"/>
                <w:noProof/>
              </w:rPr>
              <w:t>Dataset and Workflow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_Toc132519762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0276A" w14:textId="510E669B" w:rsidR="00524C25" w:rsidRDefault="00524C25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32519763" w:history="1">
            <w:r w:rsidRPr="005D0D10">
              <w:rPr>
                <w:rStyle w:val="Hyperlink"/>
                <w:noProof/>
              </w:rPr>
              <w:t>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_Toc132519763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4CC39" w14:textId="71102E27" w:rsidR="00524C25" w:rsidRDefault="00524C25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32519764" w:history="1">
            <w:r w:rsidRPr="005D0D10">
              <w:rPr>
                <w:rStyle w:val="Hyperlink"/>
                <w:noProof/>
              </w:rPr>
              <w:t>Research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_Toc132519764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B81D2" w14:textId="1AC39C99" w:rsidR="00524C25" w:rsidRDefault="00524C25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32519765" w:history="1">
            <w:r w:rsidRPr="005D0D10">
              <w:rPr>
                <w:rStyle w:val="Hyperlink"/>
                <w:noProof/>
              </w:rPr>
              <w:t>Univariate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_Toc132519765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035D5" w14:textId="72C21050" w:rsidR="00524C25" w:rsidRDefault="00524C25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32519766" w:history="1">
            <w:r w:rsidRPr="005D0D10">
              <w:rPr>
                <w:rStyle w:val="Hyperlink"/>
                <w:noProof/>
              </w:rPr>
              <w:t>Hypotheses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_Toc132519766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E1B1F" w14:textId="20FDAC3C" w:rsidR="00524C25" w:rsidRDefault="00524C25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32519767" w:history="1">
            <w:r w:rsidRPr="005D0D10">
              <w:rPr>
                <w:rStyle w:val="Hyperlink"/>
                <w:noProof/>
              </w:rPr>
              <w:t>Interpolation and Extrapolation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_Toc132519767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36016" w14:textId="65FF5BC5" w:rsidR="00524C25" w:rsidRDefault="00524C25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32519768" w:history="1">
            <w:r w:rsidRPr="005D0D10">
              <w:rPr>
                <w:rStyle w:val="Hyperlink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_Toc132519768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EF1F6" w14:textId="3FF9EE14" w:rsidR="002001E7" w:rsidRDefault="002001E7">
          <w:r>
            <w:rPr>
              <w:b/>
              <w:bCs/>
              <w:noProof/>
            </w:rPr>
            <w:fldChar w:fldCharType="end"/>
          </w:r>
        </w:p>
      </w:sdtContent>
    </w:sdt>
    <w:p w14:paraId="19434654" w14:textId="79210308" w:rsidR="00C6554A" w:rsidRDefault="00C6554A" w:rsidP="00C6554A">
      <w:pPr>
        <w:pStyle w:val="ContactInfo"/>
      </w:pPr>
      <w:r>
        <w:br w:type="page"/>
      </w:r>
    </w:p>
    <w:p w14:paraId="44EDC0E8" w14:textId="240052AE" w:rsidR="00C6554A" w:rsidRDefault="00EE6419" w:rsidP="00C6554A">
      <w:pPr>
        <w:pStyle w:val="Heading1"/>
      </w:pPr>
      <w:bookmarkStart w:id="5" w:name="_Toc132519761"/>
      <w:r>
        <w:lastRenderedPageBreak/>
        <w:t>Introduction</w:t>
      </w:r>
      <w:bookmarkEnd w:id="5"/>
    </w:p>
    <w:p w14:paraId="5EF1B16A" w14:textId="77777777" w:rsidR="00967ADD" w:rsidRPr="00967ADD" w:rsidRDefault="00967ADD" w:rsidP="00967ADD"/>
    <w:p w14:paraId="463EE656" w14:textId="3B585E64" w:rsidR="00967ADD" w:rsidRDefault="00EE6419" w:rsidP="00C6554A">
      <w:r>
        <w:t xml:space="preserve">The document contains </w:t>
      </w:r>
      <w:r w:rsidR="00E47E56">
        <w:t xml:space="preserve">a </w:t>
      </w:r>
      <w:r>
        <w:t xml:space="preserve">Dataset Exploration report based on a chosen dataset. This </w:t>
      </w:r>
      <w:proofErr w:type="gramStart"/>
      <w:r w:rsidR="00481221">
        <w:t xml:space="preserve">4 </w:t>
      </w:r>
      <w:r>
        <w:t>part</w:t>
      </w:r>
      <w:proofErr w:type="gramEnd"/>
      <w:r>
        <w:t xml:space="preserve"> </w:t>
      </w:r>
      <w:r w:rsidR="00481221">
        <w:t xml:space="preserve">exploration </w:t>
      </w:r>
      <w:r w:rsidR="00724920">
        <w:t>has</w:t>
      </w:r>
      <w:r w:rsidR="00191A56">
        <w:t xml:space="preserve"> primarily</w:t>
      </w:r>
      <w:r w:rsidR="00724920">
        <w:t xml:space="preserve"> </w:t>
      </w:r>
      <w:r>
        <w:t>revolve</w:t>
      </w:r>
      <w:r w:rsidR="00724920">
        <w:t>d</w:t>
      </w:r>
      <w:r>
        <w:t xml:space="preserve"> around</w:t>
      </w:r>
      <w:r w:rsidR="00D36359">
        <w:t xml:space="preserve"> </w:t>
      </w:r>
      <w:r w:rsidR="00191A56">
        <w:t xml:space="preserve">choosing an appropriate dataset, </w:t>
      </w:r>
      <w:r w:rsidR="00247C60">
        <w:t xml:space="preserve">developing </w:t>
      </w:r>
      <w:r w:rsidR="00191A56">
        <w:t xml:space="preserve">FINER research questions, cleaning and </w:t>
      </w:r>
      <w:r w:rsidR="005464C5">
        <w:t xml:space="preserve">coding relevant data, univariate and multivariate </w:t>
      </w:r>
      <w:r w:rsidR="0000794C">
        <w:t xml:space="preserve">statistical </w:t>
      </w:r>
      <w:r w:rsidR="005464C5">
        <w:t xml:space="preserve">analyses on </w:t>
      </w:r>
      <w:r w:rsidR="007545CE">
        <w:t>attributes/variables in focus,</w:t>
      </w:r>
      <w:r w:rsidR="00247C60">
        <w:t xml:space="preserve"> </w:t>
      </w:r>
      <w:r w:rsidR="007545CE">
        <w:t>de</w:t>
      </w:r>
      <w:r w:rsidR="0000794C">
        <w:t xml:space="preserve">veloping </w:t>
      </w:r>
      <w:r w:rsidR="00247C60">
        <w:t>hypotheses and</w:t>
      </w:r>
      <w:r w:rsidR="0000794C">
        <w:t xml:space="preserve"> finally </w:t>
      </w:r>
      <w:r w:rsidR="00571D3B">
        <w:t>perform regression analysis and forecasting.</w:t>
      </w:r>
      <w:r w:rsidR="00311E6A">
        <w:t xml:space="preserve"> The later sections cover detailed explanation on the exploration.</w:t>
      </w:r>
    </w:p>
    <w:p w14:paraId="00D8B610" w14:textId="76945B06" w:rsidR="00EE6419" w:rsidRDefault="008F0C7F" w:rsidP="008F0C7F">
      <w:pPr>
        <w:pStyle w:val="Heading1"/>
      </w:pPr>
      <w:bookmarkStart w:id="6" w:name="_Toc132519762"/>
      <w:r>
        <w:t xml:space="preserve">Dataset </w:t>
      </w:r>
      <w:r w:rsidR="00C4424F">
        <w:t xml:space="preserve">and Workflow </w:t>
      </w:r>
      <w:r>
        <w:t>Description</w:t>
      </w:r>
      <w:bookmarkEnd w:id="6"/>
    </w:p>
    <w:p w14:paraId="6261F8EC" w14:textId="52101831" w:rsidR="008F0C7F" w:rsidRDefault="008F0C7F" w:rsidP="008F0C7F">
      <w:r>
        <w:t xml:space="preserve">The dataset that has been chosen for exploration is ‘Spotify Tracks Dataset’ by </w:t>
      </w:r>
      <w:r w:rsidR="007B5643">
        <w:t xml:space="preserve">Maharshi Pandya, collected from Kaggle, and covers data on 11,400 individual soundtracks. </w:t>
      </w:r>
      <w:proofErr w:type="gramStart"/>
      <w:r w:rsidR="00902C70">
        <w:t>So</w:t>
      </w:r>
      <w:proofErr w:type="gramEnd"/>
      <w:r w:rsidR="00902C70">
        <w:t xml:space="preserve"> there are 11,400 records each portraying 2</w:t>
      </w:r>
      <w:r w:rsidR="000F4AC1">
        <w:t>0</w:t>
      </w:r>
      <w:r w:rsidR="00902C70">
        <w:t xml:space="preserve"> different features. </w:t>
      </w:r>
      <w:r w:rsidR="00E33DA7">
        <w:t xml:space="preserve">The dataset was </w:t>
      </w:r>
      <w:r w:rsidR="002D2C8A">
        <w:t xml:space="preserve">collected and </w:t>
      </w:r>
      <w:r w:rsidR="00B82B4F">
        <w:t xml:space="preserve">further </w:t>
      </w:r>
      <w:r w:rsidR="002D2C8A">
        <w:t>cleaned by the author using Python and Spotify’s web API</w:t>
      </w:r>
      <w:r w:rsidR="00B11AD4">
        <w:t>.</w:t>
      </w:r>
    </w:p>
    <w:p w14:paraId="61603D6D" w14:textId="1270F2F6" w:rsidR="00415BC9" w:rsidRDefault="00415BC9" w:rsidP="008F0C7F">
      <w:r>
        <w:t xml:space="preserve">As the </w:t>
      </w:r>
      <w:r w:rsidR="009C60E8">
        <w:t xml:space="preserve">dataset has been recorded to be published and modified 3 months ago, an assumption has been made that the data </w:t>
      </w:r>
      <w:r w:rsidR="00DC00EC">
        <w:t xml:space="preserve">depicts the scenario of the year 2022. </w:t>
      </w:r>
      <w:r w:rsidR="00C2544C">
        <w:t xml:space="preserve">It contains a fair mix of qualitative and quantitative data and appears to be </w:t>
      </w:r>
      <w:r w:rsidR="009A5119">
        <w:t>full of insights to extract information from.</w:t>
      </w:r>
      <w:r w:rsidR="009E0444">
        <w:t xml:space="preserve"> Although the data is rich, it could have had one or two </w:t>
      </w:r>
      <w:r w:rsidR="003470B6">
        <w:t>extra columns containing variables like ‘like</w:t>
      </w:r>
      <w:r w:rsidR="00785CAA">
        <w:t xml:space="preserve">s count’, ‘times streamed’. The </w:t>
      </w:r>
      <w:r w:rsidR="00CC1EAB">
        <w:t xml:space="preserve">research questions </w:t>
      </w:r>
      <w:r w:rsidR="00DF7FC4">
        <w:t xml:space="preserve">formed </w:t>
      </w:r>
      <w:r w:rsidR="00CC1EAB">
        <w:t xml:space="preserve">for the project in </w:t>
      </w:r>
      <w:r w:rsidR="00DF7FC4">
        <w:t xml:space="preserve">one of the following sections do not need </w:t>
      </w:r>
      <w:r w:rsidR="001F6FAB">
        <w:t xml:space="preserve">any other data that has not been provided in the excel spreadsheet. </w:t>
      </w:r>
      <w:r w:rsidR="00334017">
        <w:t>It is safe to say that it has the potential to generate a ‘Song Recommendation System’ based on the dataset.</w:t>
      </w:r>
    </w:p>
    <w:p w14:paraId="37955E56" w14:textId="47E90881" w:rsidR="007737C3" w:rsidRDefault="00201BA5" w:rsidP="007737C3">
      <w:r>
        <w:t xml:space="preserve">Upon choosing </w:t>
      </w:r>
      <w:r w:rsidR="007737C3">
        <w:t>the dataset</w:t>
      </w:r>
      <w:r w:rsidR="00554314">
        <w:t xml:space="preserve">, </w:t>
      </w:r>
      <w:r w:rsidR="00063983">
        <w:t>6 research questions have been formed</w:t>
      </w:r>
      <w:r w:rsidR="003513DB">
        <w:t>, which are presented in a later section.</w:t>
      </w:r>
      <w:r w:rsidR="00D7385E">
        <w:t xml:space="preserve"> The dataset</w:t>
      </w:r>
      <w:r w:rsidR="00554314">
        <w:t xml:space="preserve"> has</w:t>
      </w:r>
      <w:r w:rsidR="007737C3">
        <w:t xml:space="preserve"> been further cleaned and modified according to the research questions</w:t>
      </w:r>
      <w:r w:rsidR="00D7385E">
        <w:t xml:space="preserve"> which led to smoother and </w:t>
      </w:r>
      <w:r w:rsidR="000729EF">
        <w:t>more efficient analyses</w:t>
      </w:r>
      <w:r w:rsidR="007737C3">
        <w:t xml:space="preserve">. </w:t>
      </w:r>
      <w:r w:rsidR="000729EF">
        <w:t>T</w:t>
      </w:r>
      <w:r w:rsidR="007737C3">
        <w:t>h</w:t>
      </w:r>
      <w:r w:rsidR="000729EF">
        <w:t xml:space="preserve">is </w:t>
      </w:r>
      <w:r w:rsidR="00B9745B">
        <w:t>part of the</w:t>
      </w:r>
      <w:r w:rsidR="007737C3">
        <w:t xml:space="preserve"> </w:t>
      </w:r>
      <w:r w:rsidR="00B9745B">
        <w:t xml:space="preserve">exploration </w:t>
      </w:r>
      <w:r w:rsidR="007737C3">
        <w:t>consist</w:t>
      </w:r>
      <w:r w:rsidR="00B9745B">
        <w:t>ed</w:t>
      </w:r>
      <w:r w:rsidR="007737C3">
        <w:t xml:space="preserve"> of:</w:t>
      </w:r>
    </w:p>
    <w:p w14:paraId="7850D43E" w14:textId="77777777" w:rsidR="007737C3" w:rsidRDefault="007737C3" w:rsidP="007737C3">
      <w:pPr>
        <w:pStyle w:val="ListParagraph"/>
        <w:numPr>
          <w:ilvl w:val="0"/>
          <w:numId w:val="20"/>
        </w:numPr>
      </w:pPr>
      <w:r>
        <w:t>Cleaning the dataset:</w:t>
      </w:r>
    </w:p>
    <w:p w14:paraId="4FEB47E8" w14:textId="77777777" w:rsidR="007737C3" w:rsidRDefault="007737C3" w:rsidP="007737C3">
      <w:pPr>
        <w:pStyle w:val="ListParagraph"/>
        <w:numPr>
          <w:ilvl w:val="1"/>
          <w:numId w:val="20"/>
        </w:numPr>
      </w:pPr>
      <w:r>
        <w:t>Got rid of rows consisting of empty fields.</w:t>
      </w:r>
    </w:p>
    <w:p w14:paraId="10327304" w14:textId="77777777" w:rsidR="007737C3" w:rsidRDefault="007737C3" w:rsidP="007737C3">
      <w:pPr>
        <w:pStyle w:val="ListParagraph"/>
        <w:numPr>
          <w:ilvl w:val="1"/>
          <w:numId w:val="20"/>
        </w:numPr>
      </w:pPr>
      <w:r>
        <w:t xml:space="preserve">Got rid of irrelevant variables for the analysis, such as: </w:t>
      </w:r>
      <w:proofErr w:type="spellStart"/>
      <w:r>
        <w:t>Speachability</w:t>
      </w:r>
      <w:proofErr w:type="spellEnd"/>
      <w:r>
        <w:t>, Instrumentality and liveness.</w:t>
      </w:r>
    </w:p>
    <w:p w14:paraId="7A730ADC" w14:textId="77777777" w:rsidR="007737C3" w:rsidRDefault="007737C3" w:rsidP="007737C3">
      <w:pPr>
        <w:pStyle w:val="ListParagraph"/>
        <w:numPr>
          <w:ilvl w:val="1"/>
          <w:numId w:val="20"/>
        </w:numPr>
      </w:pPr>
      <w:r>
        <w:t>Got rid of duplicate data.</w:t>
      </w:r>
    </w:p>
    <w:p w14:paraId="2A7492C8" w14:textId="77777777" w:rsidR="007737C3" w:rsidRDefault="007737C3" w:rsidP="007737C3">
      <w:pPr>
        <w:pStyle w:val="ListParagraph"/>
        <w:numPr>
          <w:ilvl w:val="1"/>
          <w:numId w:val="20"/>
        </w:numPr>
      </w:pPr>
      <w:r>
        <w:t>Got rid of rows consisting of Outliers.</w:t>
      </w:r>
    </w:p>
    <w:p w14:paraId="552FDC0B" w14:textId="77777777" w:rsidR="007737C3" w:rsidRDefault="007737C3" w:rsidP="007737C3">
      <w:pPr>
        <w:pStyle w:val="ListParagraph"/>
        <w:numPr>
          <w:ilvl w:val="0"/>
          <w:numId w:val="20"/>
        </w:numPr>
      </w:pPr>
      <w:r>
        <w:t>Coding variables and creating dummy variables for simplifying the analysis process for the future:</w:t>
      </w:r>
    </w:p>
    <w:p w14:paraId="28198696" w14:textId="77777777" w:rsidR="007737C3" w:rsidRDefault="007737C3" w:rsidP="007737C3">
      <w:pPr>
        <w:pStyle w:val="ListParagraph"/>
        <w:numPr>
          <w:ilvl w:val="1"/>
          <w:numId w:val="20"/>
        </w:numPr>
      </w:pPr>
      <w:r>
        <w:t xml:space="preserve">Tempo &gt;&gt; </w:t>
      </w:r>
      <w:proofErr w:type="spellStart"/>
      <w:r>
        <w:t>Tempo_coded</w:t>
      </w:r>
      <w:proofErr w:type="spellEnd"/>
      <w:r>
        <w:t xml:space="preserve">, Duration &gt;&gt; </w:t>
      </w:r>
      <w:proofErr w:type="spellStart"/>
      <w:r>
        <w:t>Duration_coded</w:t>
      </w:r>
      <w:proofErr w:type="spellEnd"/>
      <w:r>
        <w:t xml:space="preserve">, Explicit &gt;&gt; </w:t>
      </w:r>
      <w:proofErr w:type="spellStart"/>
      <w:r>
        <w:t>Expicit_coded</w:t>
      </w:r>
      <w:proofErr w:type="spellEnd"/>
      <w:r>
        <w:t>.</w:t>
      </w:r>
    </w:p>
    <w:p w14:paraId="764CF43E" w14:textId="77777777" w:rsidR="007737C3" w:rsidRDefault="007737C3" w:rsidP="007737C3">
      <w:pPr>
        <w:pStyle w:val="ListParagraph"/>
        <w:numPr>
          <w:ilvl w:val="0"/>
          <w:numId w:val="20"/>
        </w:numPr>
      </w:pPr>
      <w:r>
        <w:t>Commencing univariate analysis of the variables:</w:t>
      </w:r>
    </w:p>
    <w:p w14:paraId="0142E0DE" w14:textId="77777777" w:rsidR="007737C3" w:rsidRDefault="007737C3" w:rsidP="007737C3">
      <w:pPr>
        <w:pStyle w:val="ListParagraph"/>
        <w:numPr>
          <w:ilvl w:val="1"/>
          <w:numId w:val="20"/>
        </w:numPr>
      </w:pPr>
      <w:r>
        <w:lastRenderedPageBreak/>
        <w:t xml:space="preserve">Genre, Popularity, Albums, Valence, </w:t>
      </w:r>
      <w:proofErr w:type="spellStart"/>
      <w:r>
        <w:t>Explicit_coded</w:t>
      </w:r>
      <w:proofErr w:type="spellEnd"/>
      <w:r>
        <w:t xml:space="preserve">, </w:t>
      </w:r>
      <w:proofErr w:type="spellStart"/>
      <w:r>
        <w:t>Tempo_coded</w:t>
      </w:r>
      <w:proofErr w:type="spellEnd"/>
      <w:r>
        <w:t xml:space="preserve">, </w:t>
      </w:r>
      <w:proofErr w:type="spellStart"/>
      <w:r>
        <w:t>Duration_coded</w:t>
      </w:r>
      <w:proofErr w:type="spellEnd"/>
      <w:r>
        <w:t xml:space="preserve"> and Key.</w:t>
      </w:r>
    </w:p>
    <w:p w14:paraId="6CE8BC86" w14:textId="77777777" w:rsidR="007737C3" w:rsidRDefault="007737C3" w:rsidP="008F0C7F"/>
    <w:p w14:paraId="7EDA1B67" w14:textId="210320DF" w:rsidR="00AD1929" w:rsidRDefault="00E519C6" w:rsidP="008F0C7F">
      <w:r>
        <w:t xml:space="preserve">In </w:t>
      </w:r>
      <w:r w:rsidR="00AF5DEF">
        <w:t xml:space="preserve">the </w:t>
      </w:r>
      <w:r w:rsidR="00310DCD">
        <w:t xml:space="preserve">further </w:t>
      </w:r>
      <w:r w:rsidR="000432C7">
        <w:t>exploration</w:t>
      </w:r>
      <w:r w:rsidR="00310DCD">
        <w:t xml:space="preserve"> stage</w:t>
      </w:r>
      <w:r w:rsidR="000432C7">
        <w:t xml:space="preserve">, </w:t>
      </w:r>
      <w:r w:rsidR="002259B1">
        <w:t xml:space="preserve">5 Hypotheses had been formed and tested </w:t>
      </w:r>
      <w:r w:rsidR="000432C7">
        <w:t xml:space="preserve">according to the </w:t>
      </w:r>
      <w:r w:rsidR="002259B1">
        <w:t xml:space="preserve">needs of </w:t>
      </w:r>
      <w:r w:rsidR="000432C7">
        <w:t>research questions</w:t>
      </w:r>
      <w:r w:rsidR="00AD1929">
        <w:t xml:space="preserve">. </w:t>
      </w:r>
      <w:r w:rsidR="002A7BD5">
        <w:t xml:space="preserve">This stage </w:t>
      </w:r>
      <w:r w:rsidR="00FA0495">
        <w:t>of the</w:t>
      </w:r>
      <w:r w:rsidR="002A7BD5">
        <w:t xml:space="preserve"> exploration</w:t>
      </w:r>
      <w:r w:rsidR="00FA0495">
        <w:t xml:space="preserve"> consist</w:t>
      </w:r>
      <w:r w:rsidR="002A7BD5">
        <w:t xml:space="preserve">ed </w:t>
      </w:r>
      <w:r w:rsidR="00FA0495">
        <w:t>of</w:t>
      </w:r>
      <w:r w:rsidR="001438E9">
        <w:t xml:space="preserve"> the below hypotheses</w:t>
      </w:r>
      <w:r w:rsidR="00FA0495">
        <w:t>:</w:t>
      </w:r>
    </w:p>
    <w:p w14:paraId="4492050C" w14:textId="0E338330" w:rsidR="00902C70" w:rsidRDefault="001C6220" w:rsidP="001438E9">
      <w:pPr>
        <w:pStyle w:val="ListParagraph"/>
        <w:numPr>
          <w:ilvl w:val="0"/>
          <w:numId w:val="21"/>
        </w:numPr>
      </w:pPr>
      <w:proofErr w:type="spellStart"/>
      <w:r>
        <w:t>ANOVA</w:t>
      </w:r>
      <w:r w:rsidR="009A5D24">
        <w:t>_</w:t>
      </w:r>
      <w:r w:rsidR="005C5001">
        <w:t>Duration</w:t>
      </w:r>
      <w:proofErr w:type="spellEnd"/>
      <w:r w:rsidR="009A5D24">
        <w:t xml:space="preserve"> Hypothesis</w:t>
      </w:r>
      <w:r w:rsidR="005C5001">
        <w:t xml:space="preserve">: </w:t>
      </w:r>
      <w:r w:rsidR="005C5001" w:rsidRPr="005C5001">
        <w:t xml:space="preserve">There are significant differences </w:t>
      </w:r>
      <w:r w:rsidR="005C5001">
        <w:t>in</w:t>
      </w:r>
      <w:r w:rsidR="005C5001" w:rsidRPr="005C5001">
        <w:t xml:space="preserve"> </w:t>
      </w:r>
      <w:r w:rsidR="005C5001">
        <w:t xml:space="preserve">song </w:t>
      </w:r>
      <w:r w:rsidR="005C5001" w:rsidRPr="005C5001">
        <w:t>popularity amongst different Duration Groups</w:t>
      </w:r>
      <w:r w:rsidR="009A5D24">
        <w:t xml:space="preserve">. The variables </w:t>
      </w:r>
      <w:r w:rsidR="00051AD1">
        <w:t xml:space="preserve">Popularity and </w:t>
      </w:r>
      <w:proofErr w:type="spellStart"/>
      <w:r w:rsidR="00051AD1">
        <w:t>Duration_Coded</w:t>
      </w:r>
      <w:proofErr w:type="spellEnd"/>
      <w:r w:rsidR="00051AD1">
        <w:t xml:space="preserve"> (coded in </w:t>
      </w:r>
      <w:r w:rsidR="00273665">
        <w:t xml:space="preserve">the </w:t>
      </w:r>
      <w:r w:rsidR="00051AD1">
        <w:t xml:space="preserve">previous stage) </w:t>
      </w:r>
      <w:r w:rsidR="009A5D24">
        <w:t>we</w:t>
      </w:r>
      <w:r w:rsidR="00051AD1">
        <w:t>re</w:t>
      </w:r>
      <w:r w:rsidR="009A5D24">
        <w:t xml:space="preserve"> filtered and sorted</w:t>
      </w:r>
      <w:r w:rsidR="00051AD1">
        <w:t xml:space="preserve"> and </w:t>
      </w:r>
      <w:r w:rsidR="00BD5F5B">
        <w:t>presented in a new sheet called ‘</w:t>
      </w:r>
      <w:proofErr w:type="spellStart"/>
      <w:r w:rsidR="00BD5F5B">
        <w:t>Anova</w:t>
      </w:r>
      <w:proofErr w:type="spellEnd"/>
      <w:r w:rsidR="00BD5F5B">
        <w:t xml:space="preserve"> data’. Then using Data Analysis tool from excel, ANOVA analysis has been done. Please refer to the Screenshots.</w:t>
      </w:r>
    </w:p>
    <w:p w14:paraId="65BDDD4E" w14:textId="73ECA473" w:rsidR="00706BFE" w:rsidRDefault="00706BFE" w:rsidP="00706BFE">
      <w:pPr>
        <w:pStyle w:val="ListParagraph"/>
        <w:numPr>
          <w:ilvl w:val="0"/>
          <w:numId w:val="21"/>
        </w:numPr>
      </w:pPr>
      <w:proofErr w:type="spellStart"/>
      <w:r>
        <w:t>ANOVA_</w:t>
      </w:r>
      <w:r w:rsidR="00273665">
        <w:t>Tempo</w:t>
      </w:r>
      <w:proofErr w:type="spellEnd"/>
      <w:r>
        <w:t xml:space="preserve"> Hypothesis: </w:t>
      </w:r>
      <w:r w:rsidRPr="005C5001">
        <w:t xml:space="preserve">There are significant differences </w:t>
      </w:r>
      <w:r>
        <w:t>in</w:t>
      </w:r>
      <w:r w:rsidRPr="005C5001">
        <w:t xml:space="preserve"> </w:t>
      </w:r>
      <w:r>
        <w:t xml:space="preserve">song </w:t>
      </w:r>
      <w:r w:rsidRPr="005C5001">
        <w:t xml:space="preserve">popularity amongst different </w:t>
      </w:r>
      <w:r w:rsidR="00273665">
        <w:t xml:space="preserve">Tempo </w:t>
      </w:r>
      <w:r w:rsidRPr="005C5001">
        <w:t>Groups</w:t>
      </w:r>
      <w:r>
        <w:t xml:space="preserve">. The variables Popularity and </w:t>
      </w:r>
      <w:proofErr w:type="spellStart"/>
      <w:r w:rsidR="00273665">
        <w:t>Tempo</w:t>
      </w:r>
      <w:r>
        <w:t>_Coded</w:t>
      </w:r>
      <w:proofErr w:type="spellEnd"/>
      <w:r>
        <w:t xml:space="preserve"> (coded in </w:t>
      </w:r>
      <w:r w:rsidR="00273665">
        <w:t xml:space="preserve">the </w:t>
      </w:r>
      <w:r>
        <w:t xml:space="preserve">previous stage) were filtered and sorted and presented in </w:t>
      </w:r>
      <w:r w:rsidR="00273665">
        <w:t xml:space="preserve">the stated sheet </w:t>
      </w:r>
      <w:r>
        <w:t>‘</w:t>
      </w:r>
      <w:proofErr w:type="spellStart"/>
      <w:r>
        <w:t>Anova</w:t>
      </w:r>
      <w:proofErr w:type="spellEnd"/>
      <w:r>
        <w:t xml:space="preserve"> data’. </w:t>
      </w:r>
      <w:bookmarkStart w:id="7" w:name="_Hlk130161704"/>
      <w:r>
        <w:t xml:space="preserve">Then using Data Analysis tool from excel, ANOVA analysis has been done. </w:t>
      </w:r>
      <w:bookmarkEnd w:id="7"/>
      <w:r>
        <w:t>Please refer to the Screenshots.</w:t>
      </w:r>
    </w:p>
    <w:p w14:paraId="500E0CB4" w14:textId="15BEF51D" w:rsidR="00BD5F5B" w:rsidRDefault="00E14772" w:rsidP="001438E9">
      <w:pPr>
        <w:pStyle w:val="ListParagraph"/>
        <w:numPr>
          <w:ilvl w:val="0"/>
          <w:numId w:val="21"/>
        </w:numPr>
      </w:pPr>
      <w:r>
        <w:t>T-</w:t>
      </w:r>
      <w:proofErr w:type="spellStart"/>
      <w:r>
        <w:t>test_Valnece</w:t>
      </w:r>
      <w:proofErr w:type="spellEnd"/>
      <w:r w:rsidR="007E6A85">
        <w:t xml:space="preserve"> Hypothesis</w:t>
      </w:r>
      <w:r>
        <w:t>:</w:t>
      </w:r>
      <w:r w:rsidR="007E6A85">
        <w:t xml:space="preserve"> </w:t>
      </w:r>
      <w:r w:rsidR="007E6A85" w:rsidRPr="007E6A85">
        <w:t xml:space="preserve">The popularity of Negative music (Sad/Dark songs) is </w:t>
      </w:r>
      <w:r w:rsidR="007E6A85">
        <w:t xml:space="preserve">higher </w:t>
      </w:r>
      <w:r w:rsidR="007E6A85" w:rsidRPr="007E6A85">
        <w:t>than Positive music (Happy songs).</w:t>
      </w:r>
      <w:r w:rsidR="00EB23E1">
        <w:t xml:space="preserve"> The variable ‘Valence’ has been sorted to show below 0.5 and above 0.5, respectively </w:t>
      </w:r>
      <w:r w:rsidR="00C52319">
        <w:t>representing Music with Negative human emotion</w:t>
      </w:r>
      <w:r w:rsidR="00EB23E1">
        <w:t xml:space="preserve"> </w:t>
      </w:r>
      <w:r w:rsidR="00C52319">
        <w:t>and Positive human emotion.</w:t>
      </w:r>
      <w:r w:rsidR="00E83E9A">
        <w:t xml:space="preserve"> Then using Data Analysis tool from excel, </w:t>
      </w:r>
      <w:r w:rsidR="00F37E90">
        <w:t xml:space="preserve">Descriptive statistics have been presented and </w:t>
      </w:r>
      <w:r w:rsidR="00E83E9A">
        <w:t xml:space="preserve">T-test has been conducted. </w:t>
      </w:r>
      <w:r w:rsidR="00C52319">
        <w:t xml:space="preserve"> </w:t>
      </w:r>
      <w:r w:rsidR="00855B46">
        <w:t>Please refer to the screenshots.</w:t>
      </w:r>
    </w:p>
    <w:p w14:paraId="61423681" w14:textId="20F5E409" w:rsidR="00855B46" w:rsidRDefault="00855B46" w:rsidP="00855B46">
      <w:pPr>
        <w:pStyle w:val="ListParagraph"/>
        <w:numPr>
          <w:ilvl w:val="0"/>
          <w:numId w:val="21"/>
        </w:numPr>
      </w:pPr>
      <w:r>
        <w:t>T-</w:t>
      </w:r>
      <w:proofErr w:type="spellStart"/>
      <w:r>
        <w:t>test_Genre</w:t>
      </w:r>
      <w:proofErr w:type="spellEnd"/>
      <w:r>
        <w:t xml:space="preserve"> Hypothesis: </w:t>
      </w:r>
      <w:r w:rsidRPr="00855B46">
        <w:t>The POP Music genre is more popular than ROCK Music genre.</w:t>
      </w:r>
      <w:r w:rsidR="00E83E9A">
        <w:t xml:space="preserve"> </w:t>
      </w:r>
      <w:r>
        <w:t xml:space="preserve">The variable ‘Genre’ has been sorted to show Popularity of POP and ROCK </w:t>
      </w:r>
      <w:r w:rsidR="00E83E9A">
        <w:t>types</w:t>
      </w:r>
      <w:r>
        <w:t>.</w:t>
      </w:r>
      <w:r w:rsidR="00F37E90">
        <w:t xml:space="preserve"> Then using Data Analysis tool from excel, Descriptive statistics have been presented and T-test has been conducted. </w:t>
      </w:r>
      <w:r>
        <w:t>Please refer to the screenshots</w:t>
      </w:r>
      <w:r w:rsidR="00F4540C">
        <w:t>.</w:t>
      </w:r>
    </w:p>
    <w:p w14:paraId="25560FC9" w14:textId="42093D9B" w:rsidR="00855B46" w:rsidRDefault="009D28F1" w:rsidP="001438E9">
      <w:pPr>
        <w:pStyle w:val="ListParagraph"/>
        <w:numPr>
          <w:ilvl w:val="0"/>
          <w:numId w:val="21"/>
        </w:numPr>
      </w:pPr>
      <w:r>
        <w:t xml:space="preserve">Odds Ratio Hypothesis: </w:t>
      </w:r>
      <w:r w:rsidRPr="009D28F1">
        <w:t xml:space="preserve">Odds of a song being Popular </w:t>
      </w:r>
      <w:r>
        <w:t>were</w:t>
      </w:r>
      <w:r w:rsidRPr="009D28F1">
        <w:t xml:space="preserve"> higher in those with Explicit lyrics, compared with those without Explicit lyrics</w:t>
      </w:r>
      <w:r>
        <w:t xml:space="preserve">. </w:t>
      </w:r>
      <w:r w:rsidR="00573041">
        <w:t>By filtering and sorting</w:t>
      </w:r>
      <w:r w:rsidR="002E4B3D">
        <w:t xml:space="preserve"> </w:t>
      </w:r>
      <w:proofErr w:type="spellStart"/>
      <w:r w:rsidR="002E4B3D">
        <w:t>Explicit_coded</w:t>
      </w:r>
      <w:proofErr w:type="spellEnd"/>
      <w:r w:rsidR="002E4B3D">
        <w:t xml:space="preserve"> and Popularity variables</w:t>
      </w:r>
      <w:r w:rsidR="00573041">
        <w:t xml:space="preserve">, 4 columns were </w:t>
      </w:r>
      <w:proofErr w:type="gramStart"/>
      <w:r w:rsidR="00573041">
        <w:t>created</w:t>
      </w:r>
      <w:proofErr w:type="gramEnd"/>
    </w:p>
    <w:p w14:paraId="39EF821F" w14:textId="78680892" w:rsidR="00573041" w:rsidRDefault="00573041" w:rsidP="00573041">
      <w:pPr>
        <w:pStyle w:val="ListParagraph"/>
        <w:numPr>
          <w:ilvl w:val="1"/>
          <w:numId w:val="21"/>
        </w:numPr>
      </w:pPr>
      <w:r>
        <w:t>Ex1Np</w:t>
      </w:r>
      <w:r w:rsidR="002E4B3D">
        <w:t xml:space="preserve"> (Songs with explicit lyrics, </w:t>
      </w:r>
      <w:proofErr w:type="gramStart"/>
      <w:r w:rsidR="002E4B3D">
        <w:t>Not</w:t>
      </w:r>
      <w:proofErr w:type="gramEnd"/>
      <w:r w:rsidR="002E4B3D">
        <w:t xml:space="preserve"> popular)</w:t>
      </w:r>
    </w:p>
    <w:p w14:paraId="5E533BD8" w14:textId="0EBBA9E4" w:rsidR="00573041" w:rsidRDefault="00573041" w:rsidP="00573041">
      <w:pPr>
        <w:pStyle w:val="ListParagraph"/>
        <w:numPr>
          <w:ilvl w:val="1"/>
          <w:numId w:val="21"/>
        </w:numPr>
      </w:pPr>
      <w:r>
        <w:t>Ex0Np</w:t>
      </w:r>
      <w:r w:rsidR="00F4540C">
        <w:t xml:space="preserve"> </w:t>
      </w:r>
      <w:r w:rsidR="002E4B3D">
        <w:t xml:space="preserve">(Songs without explicit lyrics, </w:t>
      </w:r>
      <w:proofErr w:type="gramStart"/>
      <w:r w:rsidR="002E4B3D">
        <w:t>Not</w:t>
      </w:r>
      <w:proofErr w:type="gramEnd"/>
      <w:r w:rsidR="002E4B3D">
        <w:t xml:space="preserve"> popular)</w:t>
      </w:r>
    </w:p>
    <w:p w14:paraId="04C7E30E" w14:textId="507159C8" w:rsidR="00573041" w:rsidRDefault="00573041" w:rsidP="00573041">
      <w:pPr>
        <w:pStyle w:val="ListParagraph"/>
        <w:numPr>
          <w:ilvl w:val="1"/>
          <w:numId w:val="21"/>
        </w:numPr>
      </w:pPr>
      <w:r>
        <w:t>Ex1P</w:t>
      </w:r>
      <w:r w:rsidR="00F4540C">
        <w:t xml:space="preserve"> </w:t>
      </w:r>
      <w:r w:rsidR="002E4B3D">
        <w:t>(Songs with explicit lyrics, Popular)</w:t>
      </w:r>
    </w:p>
    <w:p w14:paraId="0B5D19E6" w14:textId="278E3236" w:rsidR="00F4540C" w:rsidRDefault="00573041" w:rsidP="00F4540C">
      <w:pPr>
        <w:pStyle w:val="ListParagraph"/>
        <w:numPr>
          <w:ilvl w:val="1"/>
          <w:numId w:val="21"/>
        </w:numPr>
      </w:pPr>
      <w:r>
        <w:t>Ex0P</w:t>
      </w:r>
      <w:r w:rsidR="00F4540C">
        <w:t xml:space="preserve"> </w:t>
      </w:r>
      <w:r w:rsidR="002E4B3D">
        <w:t>(Songs without explicit lyrics, Popular)</w:t>
      </w:r>
    </w:p>
    <w:p w14:paraId="2BE6D019" w14:textId="0C75654B" w:rsidR="00F4540C" w:rsidRDefault="00F4540C" w:rsidP="00F4540C">
      <w:pPr>
        <w:pStyle w:val="ListParagraph"/>
      </w:pPr>
      <w:r>
        <w:t>Then using Data Analysis tool from excel, Descriptive statistics have been presented and T-test has been conducted. Please refer to the screenshots.</w:t>
      </w:r>
    </w:p>
    <w:p w14:paraId="5CFC8FAF" w14:textId="77777777" w:rsidR="00EE4736" w:rsidRDefault="00EE4736" w:rsidP="00EE4736"/>
    <w:p w14:paraId="25E9210B" w14:textId="1A70D2EF" w:rsidR="00D91968" w:rsidRDefault="00D91968" w:rsidP="00EE4736">
      <w:r>
        <w:t xml:space="preserve">For the next phase, Interpolation (regression analysis) and extrapolation (forecast) </w:t>
      </w:r>
      <w:proofErr w:type="gramStart"/>
      <w:r>
        <w:t>has</w:t>
      </w:r>
      <w:proofErr w:type="gramEnd"/>
      <w:r>
        <w:t xml:space="preserve"> been performed </w:t>
      </w:r>
      <w:r w:rsidR="005D33EB">
        <w:t>which are showcased in later section of the document.</w:t>
      </w:r>
    </w:p>
    <w:p w14:paraId="7A6D5C30" w14:textId="1189F875" w:rsidR="00902C70" w:rsidRDefault="00902C70" w:rsidP="00902C70">
      <w:pPr>
        <w:pStyle w:val="Heading1"/>
      </w:pPr>
      <w:bookmarkStart w:id="8" w:name="_Toc132519763"/>
      <w:r>
        <w:lastRenderedPageBreak/>
        <w:t>Data Dictionary</w:t>
      </w:r>
      <w:bookmarkEnd w:id="8"/>
    </w:p>
    <w:p w14:paraId="5219FE82" w14:textId="77777777" w:rsidR="00726C78" w:rsidRPr="00726C78" w:rsidRDefault="00726C78" w:rsidP="00726C7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3"/>
        <w:gridCol w:w="929"/>
        <w:gridCol w:w="1392"/>
        <w:gridCol w:w="1417"/>
        <w:gridCol w:w="3259"/>
      </w:tblGrid>
      <w:tr w:rsidR="008E4B1E" w14:paraId="6F9B9740" w14:textId="77777777" w:rsidTr="00604E91">
        <w:tc>
          <w:tcPr>
            <w:tcW w:w="1552" w:type="dxa"/>
          </w:tcPr>
          <w:p w14:paraId="4CCE4EAF" w14:textId="77777777" w:rsidR="00902C70" w:rsidRPr="00726C78" w:rsidRDefault="007E69F3" w:rsidP="00902C70">
            <w:pPr>
              <w:rPr>
                <w:b/>
                <w:bCs/>
              </w:rPr>
            </w:pPr>
            <w:r w:rsidRPr="00726C78">
              <w:rPr>
                <w:b/>
                <w:bCs/>
              </w:rPr>
              <w:t>Column</w:t>
            </w:r>
          </w:p>
          <w:p w14:paraId="5438A2D9" w14:textId="3271A4DC" w:rsidR="007E69F3" w:rsidRPr="00726C78" w:rsidRDefault="007E69F3" w:rsidP="00902C70">
            <w:pPr>
              <w:rPr>
                <w:b/>
                <w:bCs/>
              </w:rPr>
            </w:pPr>
          </w:p>
        </w:tc>
        <w:tc>
          <w:tcPr>
            <w:tcW w:w="939" w:type="dxa"/>
          </w:tcPr>
          <w:p w14:paraId="1BCC49C2" w14:textId="3380CA77" w:rsidR="00902C70" w:rsidRPr="00726C78" w:rsidRDefault="007E69F3" w:rsidP="00902C70">
            <w:pPr>
              <w:rPr>
                <w:b/>
                <w:bCs/>
              </w:rPr>
            </w:pPr>
            <w:r w:rsidRPr="00726C78">
              <w:rPr>
                <w:b/>
                <w:bCs/>
              </w:rPr>
              <w:t>Data type</w:t>
            </w:r>
          </w:p>
        </w:tc>
        <w:tc>
          <w:tcPr>
            <w:tcW w:w="1407" w:type="dxa"/>
          </w:tcPr>
          <w:p w14:paraId="073652AC" w14:textId="593AAB7E" w:rsidR="00902C70" w:rsidRPr="00726C78" w:rsidRDefault="007E69F3" w:rsidP="00902C70">
            <w:pPr>
              <w:rPr>
                <w:b/>
                <w:bCs/>
              </w:rPr>
            </w:pPr>
            <w:r w:rsidRPr="00726C78">
              <w:rPr>
                <w:b/>
                <w:bCs/>
              </w:rPr>
              <w:t>Variable type</w:t>
            </w:r>
          </w:p>
        </w:tc>
        <w:tc>
          <w:tcPr>
            <w:tcW w:w="1433" w:type="dxa"/>
          </w:tcPr>
          <w:p w14:paraId="4A0E56FE" w14:textId="1B1E4A6D" w:rsidR="00902C70" w:rsidRPr="00726C78" w:rsidRDefault="007E69F3" w:rsidP="00902C70">
            <w:pPr>
              <w:rPr>
                <w:b/>
                <w:bCs/>
              </w:rPr>
            </w:pPr>
            <w:r w:rsidRPr="00726C78">
              <w:rPr>
                <w:b/>
                <w:bCs/>
              </w:rPr>
              <w:t>Range</w:t>
            </w:r>
            <w:r w:rsidR="00375DAE" w:rsidRPr="00726C78">
              <w:rPr>
                <w:b/>
                <w:bCs/>
              </w:rPr>
              <w:t>s</w:t>
            </w:r>
          </w:p>
        </w:tc>
        <w:tc>
          <w:tcPr>
            <w:tcW w:w="3299" w:type="dxa"/>
          </w:tcPr>
          <w:p w14:paraId="232C2531" w14:textId="4B93586C" w:rsidR="00902C70" w:rsidRPr="00726C78" w:rsidRDefault="007E69F3" w:rsidP="00902C70">
            <w:pPr>
              <w:rPr>
                <w:b/>
                <w:bCs/>
              </w:rPr>
            </w:pPr>
            <w:r w:rsidRPr="00726C78">
              <w:rPr>
                <w:b/>
                <w:bCs/>
              </w:rPr>
              <w:t>Description</w:t>
            </w:r>
          </w:p>
        </w:tc>
      </w:tr>
      <w:tr w:rsidR="008E4B1E" w14:paraId="0ADB954E" w14:textId="77777777" w:rsidTr="00604E91">
        <w:tc>
          <w:tcPr>
            <w:tcW w:w="1552" w:type="dxa"/>
          </w:tcPr>
          <w:p w14:paraId="3F0652E8" w14:textId="6E4E096D" w:rsidR="00902C70" w:rsidRDefault="007E69F3" w:rsidP="00902C70">
            <w:proofErr w:type="spellStart"/>
            <w:r>
              <w:t>track_id</w:t>
            </w:r>
            <w:proofErr w:type="spellEnd"/>
          </w:p>
        </w:tc>
        <w:tc>
          <w:tcPr>
            <w:tcW w:w="939" w:type="dxa"/>
          </w:tcPr>
          <w:p w14:paraId="70A77468" w14:textId="14FB2D08" w:rsidR="00902C70" w:rsidRDefault="001D565E" w:rsidP="00902C70">
            <w:r>
              <w:t>string</w:t>
            </w:r>
          </w:p>
        </w:tc>
        <w:tc>
          <w:tcPr>
            <w:tcW w:w="1407" w:type="dxa"/>
          </w:tcPr>
          <w:p w14:paraId="6329A9B9" w14:textId="02543F36" w:rsidR="00902C70" w:rsidRDefault="001D565E" w:rsidP="00902C70">
            <w:r>
              <w:t>nominal</w:t>
            </w:r>
          </w:p>
        </w:tc>
        <w:tc>
          <w:tcPr>
            <w:tcW w:w="1433" w:type="dxa"/>
          </w:tcPr>
          <w:p w14:paraId="5061066E" w14:textId="77777777" w:rsidR="00902C70" w:rsidRDefault="00902C70" w:rsidP="00902C70"/>
        </w:tc>
        <w:tc>
          <w:tcPr>
            <w:tcW w:w="3299" w:type="dxa"/>
          </w:tcPr>
          <w:p w14:paraId="35409D34" w14:textId="31BF7A45" w:rsidR="00902C70" w:rsidRDefault="001F027F" w:rsidP="00902C70">
            <w:r>
              <w:t>Unique ID of the soundtrack</w:t>
            </w:r>
          </w:p>
        </w:tc>
      </w:tr>
      <w:tr w:rsidR="008E4B1E" w14:paraId="422C1D06" w14:textId="77777777" w:rsidTr="00604E91">
        <w:tc>
          <w:tcPr>
            <w:tcW w:w="1552" w:type="dxa"/>
          </w:tcPr>
          <w:p w14:paraId="24FB9AC5" w14:textId="3BFA17A3" w:rsidR="00902C70" w:rsidRDefault="007E69F3" w:rsidP="00902C70">
            <w:r>
              <w:t>artists</w:t>
            </w:r>
          </w:p>
        </w:tc>
        <w:tc>
          <w:tcPr>
            <w:tcW w:w="939" w:type="dxa"/>
          </w:tcPr>
          <w:p w14:paraId="636D2B57" w14:textId="0C9720DB" w:rsidR="00902C70" w:rsidRDefault="001D565E" w:rsidP="00902C70">
            <w:r>
              <w:t>string</w:t>
            </w:r>
          </w:p>
        </w:tc>
        <w:tc>
          <w:tcPr>
            <w:tcW w:w="1407" w:type="dxa"/>
          </w:tcPr>
          <w:p w14:paraId="6E249626" w14:textId="14C83779" w:rsidR="00902C70" w:rsidRDefault="001D565E" w:rsidP="00902C70">
            <w:r>
              <w:t>nominal</w:t>
            </w:r>
          </w:p>
        </w:tc>
        <w:tc>
          <w:tcPr>
            <w:tcW w:w="1433" w:type="dxa"/>
          </w:tcPr>
          <w:p w14:paraId="0CA11F14" w14:textId="77777777" w:rsidR="00902C70" w:rsidRDefault="00902C70" w:rsidP="00902C70"/>
        </w:tc>
        <w:tc>
          <w:tcPr>
            <w:tcW w:w="3299" w:type="dxa"/>
          </w:tcPr>
          <w:p w14:paraId="1C31EBB4" w14:textId="27397E4A" w:rsidR="00902C70" w:rsidRDefault="001F027F" w:rsidP="00902C70">
            <w:r>
              <w:t>The name of the musician or band or orchestra</w:t>
            </w:r>
          </w:p>
        </w:tc>
      </w:tr>
      <w:tr w:rsidR="008E4B1E" w14:paraId="17AA744C" w14:textId="77777777" w:rsidTr="00604E91">
        <w:tc>
          <w:tcPr>
            <w:tcW w:w="1552" w:type="dxa"/>
          </w:tcPr>
          <w:p w14:paraId="316257B5" w14:textId="63276882" w:rsidR="00902C70" w:rsidRDefault="007E69F3" w:rsidP="00902C70">
            <w:proofErr w:type="spellStart"/>
            <w:r>
              <w:t>album_name</w:t>
            </w:r>
            <w:proofErr w:type="spellEnd"/>
          </w:p>
        </w:tc>
        <w:tc>
          <w:tcPr>
            <w:tcW w:w="939" w:type="dxa"/>
          </w:tcPr>
          <w:p w14:paraId="24CB7D24" w14:textId="37BC55F5" w:rsidR="00902C70" w:rsidRDefault="001D565E" w:rsidP="00902C70">
            <w:r>
              <w:t>string</w:t>
            </w:r>
          </w:p>
        </w:tc>
        <w:tc>
          <w:tcPr>
            <w:tcW w:w="1407" w:type="dxa"/>
          </w:tcPr>
          <w:p w14:paraId="2D8CA55F" w14:textId="0EB88DF5" w:rsidR="00902C70" w:rsidRDefault="001D565E" w:rsidP="00902C70">
            <w:r>
              <w:t>nominal</w:t>
            </w:r>
          </w:p>
        </w:tc>
        <w:tc>
          <w:tcPr>
            <w:tcW w:w="1433" w:type="dxa"/>
          </w:tcPr>
          <w:p w14:paraId="07B0F872" w14:textId="77777777" w:rsidR="00902C70" w:rsidRDefault="00902C70" w:rsidP="00902C70"/>
        </w:tc>
        <w:tc>
          <w:tcPr>
            <w:tcW w:w="3299" w:type="dxa"/>
          </w:tcPr>
          <w:p w14:paraId="2B37D31B" w14:textId="7953EBE3" w:rsidR="00902C70" w:rsidRDefault="00F43168" w:rsidP="00902C70">
            <w:r>
              <w:t>Name of the album the soundtrack was released in</w:t>
            </w:r>
          </w:p>
        </w:tc>
      </w:tr>
      <w:tr w:rsidR="008E4B1E" w14:paraId="366E428C" w14:textId="77777777" w:rsidTr="00604E91">
        <w:tc>
          <w:tcPr>
            <w:tcW w:w="1552" w:type="dxa"/>
          </w:tcPr>
          <w:p w14:paraId="2D831701" w14:textId="4CBD3FFE" w:rsidR="007E69F3" w:rsidRDefault="007E69F3" w:rsidP="00902C70">
            <w:proofErr w:type="spellStart"/>
            <w:r>
              <w:t>track_name</w:t>
            </w:r>
            <w:proofErr w:type="spellEnd"/>
          </w:p>
        </w:tc>
        <w:tc>
          <w:tcPr>
            <w:tcW w:w="939" w:type="dxa"/>
          </w:tcPr>
          <w:p w14:paraId="19165BE1" w14:textId="53897A75" w:rsidR="007E69F3" w:rsidRDefault="001D565E" w:rsidP="00902C70">
            <w:r>
              <w:t>string</w:t>
            </w:r>
          </w:p>
        </w:tc>
        <w:tc>
          <w:tcPr>
            <w:tcW w:w="1407" w:type="dxa"/>
          </w:tcPr>
          <w:p w14:paraId="09CF8A67" w14:textId="16F40024" w:rsidR="007E69F3" w:rsidRDefault="001D565E" w:rsidP="00902C70">
            <w:r>
              <w:t>nominal</w:t>
            </w:r>
          </w:p>
        </w:tc>
        <w:tc>
          <w:tcPr>
            <w:tcW w:w="1433" w:type="dxa"/>
          </w:tcPr>
          <w:p w14:paraId="79FD45B7" w14:textId="77777777" w:rsidR="007E69F3" w:rsidRDefault="007E69F3" w:rsidP="00902C70"/>
        </w:tc>
        <w:tc>
          <w:tcPr>
            <w:tcW w:w="3299" w:type="dxa"/>
          </w:tcPr>
          <w:p w14:paraId="04687572" w14:textId="1E0144F7" w:rsidR="007E69F3" w:rsidRDefault="00F43168" w:rsidP="00902C70">
            <w:r>
              <w:t>Name of the soundtrack</w:t>
            </w:r>
          </w:p>
        </w:tc>
      </w:tr>
      <w:tr w:rsidR="008E4B1E" w14:paraId="426DB82E" w14:textId="77777777" w:rsidTr="00604E91">
        <w:tc>
          <w:tcPr>
            <w:tcW w:w="1552" w:type="dxa"/>
          </w:tcPr>
          <w:p w14:paraId="013C5803" w14:textId="172283FD" w:rsidR="00902C70" w:rsidRDefault="007E69F3" w:rsidP="00902C70">
            <w:r>
              <w:t>popularity</w:t>
            </w:r>
          </w:p>
        </w:tc>
        <w:tc>
          <w:tcPr>
            <w:tcW w:w="939" w:type="dxa"/>
          </w:tcPr>
          <w:p w14:paraId="03091AC0" w14:textId="48E75C1F" w:rsidR="00902C70" w:rsidRDefault="001D565E" w:rsidP="00902C70">
            <w:r>
              <w:t>number</w:t>
            </w:r>
          </w:p>
        </w:tc>
        <w:tc>
          <w:tcPr>
            <w:tcW w:w="1407" w:type="dxa"/>
          </w:tcPr>
          <w:p w14:paraId="0F53D8F3" w14:textId="39EA5558" w:rsidR="00902C70" w:rsidRDefault="001D565E" w:rsidP="00902C70">
            <w:r>
              <w:t>continuous</w:t>
            </w:r>
          </w:p>
        </w:tc>
        <w:tc>
          <w:tcPr>
            <w:tcW w:w="1433" w:type="dxa"/>
          </w:tcPr>
          <w:p w14:paraId="1EB68CCD" w14:textId="448A5372" w:rsidR="00902C70" w:rsidRDefault="00585D1A" w:rsidP="00902C70">
            <w:r>
              <w:t>0-100</w:t>
            </w:r>
          </w:p>
        </w:tc>
        <w:tc>
          <w:tcPr>
            <w:tcW w:w="3299" w:type="dxa"/>
          </w:tcPr>
          <w:p w14:paraId="5C44473C" w14:textId="574BF1CC" w:rsidR="00902C70" w:rsidRDefault="000B07E3" w:rsidP="00902C70">
            <w:r>
              <w:t xml:space="preserve">Spotify’s </w:t>
            </w:r>
            <w:r w:rsidR="007F027A">
              <w:t>algorithm-based</w:t>
            </w:r>
            <w:r>
              <w:t xml:space="preserve"> </w:t>
            </w:r>
            <w:r w:rsidR="00023EF5">
              <w:t>popularity of the song (0-100, 10 being the most popular)</w:t>
            </w:r>
          </w:p>
        </w:tc>
      </w:tr>
      <w:tr w:rsidR="008E4B1E" w14:paraId="7D5C4805" w14:textId="77777777" w:rsidTr="00604E91">
        <w:tc>
          <w:tcPr>
            <w:tcW w:w="1552" w:type="dxa"/>
          </w:tcPr>
          <w:p w14:paraId="063F83BF" w14:textId="6584DEA1" w:rsidR="00902C70" w:rsidRDefault="007E69F3" w:rsidP="00902C70">
            <w:proofErr w:type="spellStart"/>
            <w:r>
              <w:t>duration_ms</w:t>
            </w:r>
            <w:proofErr w:type="spellEnd"/>
          </w:p>
        </w:tc>
        <w:tc>
          <w:tcPr>
            <w:tcW w:w="939" w:type="dxa"/>
          </w:tcPr>
          <w:p w14:paraId="4DADF15B" w14:textId="31EF0453" w:rsidR="00902C70" w:rsidRDefault="001D565E" w:rsidP="00902C70">
            <w:r>
              <w:t>number</w:t>
            </w:r>
          </w:p>
        </w:tc>
        <w:tc>
          <w:tcPr>
            <w:tcW w:w="1407" w:type="dxa"/>
          </w:tcPr>
          <w:p w14:paraId="25110807" w14:textId="5B550541" w:rsidR="00902C70" w:rsidRDefault="001D565E" w:rsidP="00902C70">
            <w:r>
              <w:t>continuous</w:t>
            </w:r>
          </w:p>
        </w:tc>
        <w:tc>
          <w:tcPr>
            <w:tcW w:w="1433" w:type="dxa"/>
          </w:tcPr>
          <w:p w14:paraId="196DB176" w14:textId="2CB84D01" w:rsidR="00902C70" w:rsidRDefault="00585D1A" w:rsidP="00902C70">
            <w:r>
              <w:t>0.00-5.24</w:t>
            </w:r>
          </w:p>
        </w:tc>
        <w:tc>
          <w:tcPr>
            <w:tcW w:w="3299" w:type="dxa"/>
          </w:tcPr>
          <w:p w14:paraId="203DC932" w14:textId="6F8AEB6D" w:rsidR="00902C70" w:rsidRDefault="007F027A" w:rsidP="00902C70">
            <w:r>
              <w:t>The length of the soundtrack in milliseconds</w:t>
            </w:r>
          </w:p>
        </w:tc>
      </w:tr>
      <w:tr w:rsidR="003B5349" w14:paraId="1BF5E4A1" w14:textId="77777777" w:rsidTr="00C2172E">
        <w:tc>
          <w:tcPr>
            <w:tcW w:w="1552" w:type="dxa"/>
          </w:tcPr>
          <w:p w14:paraId="1D6F17F9" w14:textId="77BA49E1" w:rsidR="003B5349" w:rsidRDefault="003B5349" w:rsidP="00C2172E">
            <w:proofErr w:type="spellStart"/>
            <w:r>
              <w:t>duration_coded</w:t>
            </w:r>
            <w:proofErr w:type="spellEnd"/>
          </w:p>
        </w:tc>
        <w:tc>
          <w:tcPr>
            <w:tcW w:w="939" w:type="dxa"/>
          </w:tcPr>
          <w:p w14:paraId="49F76155" w14:textId="77777777" w:rsidR="003B5349" w:rsidRDefault="003B5349" w:rsidP="00C2172E">
            <w:r>
              <w:t>number</w:t>
            </w:r>
          </w:p>
        </w:tc>
        <w:tc>
          <w:tcPr>
            <w:tcW w:w="1407" w:type="dxa"/>
          </w:tcPr>
          <w:p w14:paraId="325DC45C" w14:textId="77777777" w:rsidR="003B5349" w:rsidRDefault="003B5349" w:rsidP="00C2172E">
            <w:r>
              <w:t>continuous</w:t>
            </w:r>
          </w:p>
        </w:tc>
        <w:tc>
          <w:tcPr>
            <w:tcW w:w="1433" w:type="dxa"/>
          </w:tcPr>
          <w:p w14:paraId="5242C607" w14:textId="1D99893F" w:rsidR="003B5349" w:rsidRDefault="009961E6" w:rsidP="00C2172E">
            <w:r>
              <w:t>1-6</w:t>
            </w:r>
          </w:p>
        </w:tc>
        <w:tc>
          <w:tcPr>
            <w:tcW w:w="3299" w:type="dxa"/>
          </w:tcPr>
          <w:p w14:paraId="2CED7BD3" w14:textId="7AB3FB88" w:rsidR="003B5349" w:rsidRDefault="009961E6" w:rsidP="00C2172E">
            <w:r>
              <w:t>Duration &lt;</w:t>
            </w:r>
            <w:r w:rsidR="001C632E">
              <w:t xml:space="preserve"> 199999</w:t>
            </w:r>
            <w:r w:rsidR="00867828">
              <w:t xml:space="preserve"> </w:t>
            </w:r>
            <w:proofErr w:type="spellStart"/>
            <w:r w:rsidR="00867828">
              <w:t>ms</w:t>
            </w:r>
            <w:proofErr w:type="spellEnd"/>
            <w:r w:rsidR="00867828">
              <w:t xml:space="preserve"> = ‘1’,</w:t>
            </w:r>
          </w:p>
          <w:p w14:paraId="2AB08C94" w14:textId="77777777" w:rsidR="00867828" w:rsidRDefault="001D21C7" w:rsidP="00C2172E">
            <w:r>
              <w:t>199999&lt;</w:t>
            </w:r>
            <w:r w:rsidR="00BE750E">
              <w:t xml:space="preserve">= </w:t>
            </w:r>
            <w:r w:rsidR="00867828">
              <w:t>Duration &lt;</w:t>
            </w:r>
            <w:r w:rsidR="00BE750E">
              <w:t>399999</w:t>
            </w:r>
            <w:r w:rsidR="00867828">
              <w:t>ms = ‘</w:t>
            </w:r>
            <w:r w:rsidR="00BE750E">
              <w:t>2</w:t>
            </w:r>
            <w:r w:rsidR="00867828">
              <w:t>’</w:t>
            </w:r>
            <w:r w:rsidR="00BE750E">
              <w:t>,</w:t>
            </w:r>
          </w:p>
          <w:p w14:paraId="66B8F548" w14:textId="0FB7D1A7" w:rsidR="00BE750E" w:rsidRDefault="004E6C8D" w:rsidP="00C2172E">
            <w:r>
              <w:t>3</w:t>
            </w:r>
            <w:r w:rsidR="00BE750E">
              <w:t>99999&lt;= Duration &lt;</w:t>
            </w:r>
            <w:r>
              <w:t>5</w:t>
            </w:r>
            <w:r w:rsidR="00BE750E">
              <w:t>99999ms = ‘</w:t>
            </w:r>
            <w:r>
              <w:t>3</w:t>
            </w:r>
            <w:r w:rsidR="00BE750E">
              <w:t>’</w:t>
            </w:r>
            <w:r>
              <w:t>,</w:t>
            </w:r>
          </w:p>
          <w:p w14:paraId="1A35F747" w14:textId="1E5EEE84" w:rsidR="004E6C8D" w:rsidRDefault="004E6C8D" w:rsidP="00C2172E">
            <w:r>
              <w:t>599999&lt;= Duration &lt;799999ms = ‘4’,</w:t>
            </w:r>
          </w:p>
          <w:p w14:paraId="6A791715" w14:textId="77777777" w:rsidR="004E6C8D" w:rsidRDefault="004E6C8D" w:rsidP="00C2172E">
            <w:r>
              <w:t>799999&lt;= Duration &lt;999999ms = ‘5’</w:t>
            </w:r>
            <w:r w:rsidR="00C66E94">
              <w:t>,</w:t>
            </w:r>
          </w:p>
          <w:p w14:paraId="66B3D4C1" w14:textId="004289FD" w:rsidR="00C66E94" w:rsidRDefault="00C66E94" w:rsidP="00C2172E">
            <w:r>
              <w:t>Duration&gt;= 999999ms = ‘6’</w:t>
            </w:r>
          </w:p>
        </w:tc>
      </w:tr>
      <w:tr w:rsidR="008E4B1E" w14:paraId="017D70D6" w14:textId="77777777" w:rsidTr="00604E91">
        <w:tc>
          <w:tcPr>
            <w:tcW w:w="1552" w:type="dxa"/>
          </w:tcPr>
          <w:p w14:paraId="5843E53F" w14:textId="6757A018" w:rsidR="00902C70" w:rsidRDefault="007E69F3" w:rsidP="00902C70">
            <w:r>
              <w:t>explicit</w:t>
            </w:r>
          </w:p>
        </w:tc>
        <w:tc>
          <w:tcPr>
            <w:tcW w:w="939" w:type="dxa"/>
          </w:tcPr>
          <w:p w14:paraId="3FBE7E6C" w14:textId="34E2BA25" w:rsidR="00902C70" w:rsidRDefault="00A11B26" w:rsidP="00902C70">
            <w:proofErr w:type="spellStart"/>
            <w:r>
              <w:t>boolean</w:t>
            </w:r>
            <w:proofErr w:type="spellEnd"/>
          </w:p>
        </w:tc>
        <w:tc>
          <w:tcPr>
            <w:tcW w:w="1407" w:type="dxa"/>
          </w:tcPr>
          <w:p w14:paraId="0A04DB97" w14:textId="67EAE109" w:rsidR="00902C70" w:rsidRDefault="001D565E" w:rsidP="00902C70">
            <w:r>
              <w:t>dichotomous</w:t>
            </w:r>
          </w:p>
        </w:tc>
        <w:tc>
          <w:tcPr>
            <w:tcW w:w="1433" w:type="dxa"/>
          </w:tcPr>
          <w:p w14:paraId="7768E7F9" w14:textId="6846BE04" w:rsidR="00585D1A" w:rsidRDefault="00A11B26" w:rsidP="00902C70">
            <w:r>
              <w:t>TRUE/FALSE</w:t>
            </w:r>
          </w:p>
        </w:tc>
        <w:tc>
          <w:tcPr>
            <w:tcW w:w="3299" w:type="dxa"/>
          </w:tcPr>
          <w:p w14:paraId="0E983D89" w14:textId="7738E385" w:rsidR="00902C70" w:rsidRDefault="00266086" w:rsidP="00902C70">
            <w:r>
              <w:t>If the soundtrack has explicit lyrics or not</w:t>
            </w:r>
          </w:p>
        </w:tc>
      </w:tr>
      <w:tr w:rsidR="0075198E" w14:paraId="5755EB68" w14:textId="77777777" w:rsidTr="00604E91">
        <w:tc>
          <w:tcPr>
            <w:tcW w:w="1552" w:type="dxa"/>
          </w:tcPr>
          <w:p w14:paraId="49D9CEED" w14:textId="7C20CC77" w:rsidR="0075198E" w:rsidRDefault="0075198E" w:rsidP="00C2172E">
            <w:proofErr w:type="spellStart"/>
            <w:r>
              <w:t>Explicit_coded</w:t>
            </w:r>
            <w:proofErr w:type="spellEnd"/>
          </w:p>
        </w:tc>
        <w:tc>
          <w:tcPr>
            <w:tcW w:w="939" w:type="dxa"/>
          </w:tcPr>
          <w:p w14:paraId="43E4240D" w14:textId="5175CDC7" w:rsidR="0075198E" w:rsidRDefault="0075198E" w:rsidP="00C2172E">
            <w:r>
              <w:t>number</w:t>
            </w:r>
          </w:p>
        </w:tc>
        <w:tc>
          <w:tcPr>
            <w:tcW w:w="1407" w:type="dxa"/>
          </w:tcPr>
          <w:p w14:paraId="2247EB47" w14:textId="77777777" w:rsidR="0075198E" w:rsidRDefault="0075198E" w:rsidP="00C2172E">
            <w:r>
              <w:t>dichotomous</w:t>
            </w:r>
          </w:p>
        </w:tc>
        <w:tc>
          <w:tcPr>
            <w:tcW w:w="1433" w:type="dxa"/>
          </w:tcPr>
          <w:p w14:paraId="3C19D37E" w14:textId="18C803A5" w:rsidR="0075198E" w:rsidRDefault="0075198E" w:rsidP="00C2172E">
            <w:r>
              <w:t>1/0</w:t>
            </w:r>
          </w:p>
        </w:tc>
        <w:tc>
          <w:tcPr>
            <w:tcW w:w="3299" w:type="dxa"/>
          </w:tcPr>
          <w:p w14:paraId="45D3544D" w14:textId="0E9DAAC7" w:rsidR="0075198E" w:rsidRDefault="0075198E" w:rsidP="00C2172E">
            <w:r>
              <w:t>If the soundtrack has explicit lyrics, value is</w:t>
            </w:r>
            <w:r w:rsidR="00604E91">
              <w:t xml:space="preserve"> 1, otherwise 0.</w:t>
            </w:r>
          </w:p>
        </w:tc>
      </w:tr>
      <w:tr w:rsidR="00A11B26" w14:paraId="428464A9" w14:textId="77777777" w:rsidTr="00604E91">
        <w:tc>
          <w:tcPr>
            <w:tcW w:w="1552" w:type="dxa"/>
          </w:tcPr>
          <w:p w14:paraId="01589ACB" w14:textId="77777777" w:rsidR="00A11B26" w:rsidRDefault="00A11B26" w:rsidP="00902C70"/>
        </w:tc>
        <w:tc>
          <w:tcPr>
            <w:tcW w:w="939" w:type="dxa"/>
          </w:tcPr>
          <w:p w14:paraId="3F36FC8B" w14:textId="77777777" w:rsidR="00A11B26" w:rsidRDefault="00A11B26" w:rsidP="00902C70"/>
        </w:tc>
        <w:tc>
          <w:tcPr>
            <w:tcW w:w="1407" w:type="dxa"/>
          </w:tcPr>
          <w:p w14:paraId="3B832D13" w14:textId="77777777" w:rsidR="00A11B26" w:rsidRDefault="00A11B26" w:rsidP="00902C70"/>
        </w:tc>
        <w:tc>
          <w:tcPr>
            <w:tcW w:w="1433" w:type="dxa"/>
          </w:tcPr>
          <w:p w14:paraId="32650945" w14:textId="77777777" w:rsidR="00A11B26" w:rsidRDefault="00A11B26" w:rsidP="00902C70"/>
        </w:tc>
        <w:tc>
          <w:tcPr>
            <w:tcW w:w="3299" w:type="dxa"/>
          </w:tcPr>
          <w:p w14:paraId="69216DF6" w14:textId="77777777" w:rsidR="00A11B26" w:rsidRDefault="00A11B26" w:rsidP="00902C70"/>
        </w:tc>
      </w:tr>
      <w:tr w:rsidR="008E4B1E" w14:paraId="27C07543" w14:textId="77777777" w:rsidTr="00604E91">
        <w:tc>
          <w:tcPr>
            <w:tcW w:w="1552" w:type="dxa"/>
          </w:tcPr>
          <w:p w14:paraId="445E80D5" w14:textId="19E81C1A" w:rsidR="00902C70" w:rsidRDefault="007E69F3" w:rsidP="00902C70">
            <w:r>
              <w:t>danceability</w:t>
            </w:r>
          </w:p>
        </w:tc>
        <w:tc>
          <w:tcPr>
            <w:tcW w:w="939" w:type="dxa"/>
          </w:tcPr>
          <w:p w14:paraId="788142F8" w14:textId="6B3BDDDB" w:rsidR="00902C70" w:rsidRDefault="001D565E" w:rsidP="00902C70">
            <w:r>
              <w:t>number</w:t>
            </w:r>
          </w:p>
        </w:tc>
        <w:tc>
          <w:tcPr>
            <w:tcW w:w="1407" w:type="dxa"/>
          </w:tcPr>
          <w:p w14:paraId="11F3165D" w14:textId="0D6C0EB2" w:rsidR="00902C70" w:rsidRDefault="001D565E" w:rsidP="00902C70">
            <w:r>
              <w:t>continuous</w:t>
            </w:r>
          </w:p>
        </w:tc>
        <w:tc>
          <w:tcPr>
            <w:tcW w:w="1433" w:type="dxa"/>
          </w:tcPr>
          <w:p w14:paraId="35ADA169" w14:textId="772A670E" w:rsidR="00902C70" w:rsidRDefault="00585D1A" w:rsidP="00902C70">
            <w:r>
              <w:t>0.00-1.00</w:t>
            </w:r>
          </w:p>
        </w:tc>
        <w:tc>
          <w:tcPr>
            <w:tcW w:w="3299" w:type="dxa"/>
          </w:tcPr>
          <w:p w14:paraId="611618C0" w14:textId="15F60BA7" w:rsidR="00902C70" w:rsidRDefault="00C47649" w:rsidP="00902C70">
            <w:r>
              <w:t>How suitable the soundtrack is for dancing</w:t>
            </w:r>
          </w:p>
        </w:tc>
      </w:tr>
      <w:tr w:rsidR="008E4B1E" w14:paraId="0E528329" w14:textId="77777777" w:rsidTr="00604E91">
        <w:tc>
          <w:tcPr>
            <w:tcW w:w="1552" w:type="dxa"/>
          </w:tcPr>
          <w:p w14:paraId="1D5F5A51" w14:textId="7FB417C3" w:rsidR="00902C70" w:rsidRDefault="007E69F3" w:rsidP="00902C70">
            <w:r>
              <w:t>energy</w:t>
            </w:r>
          </w:p>
        </w:tc>
        <w:tc>
          <w:tcPr>
            <w:tcW w:w="939" w:type="dxa"/>
          </w:tcPr>
          <w:p w14:paraId="6E189A22" w14:textId="140386C9" w:rsidR="00902C70" w:rsidRDefault="001D565E" w:rsidP="00902C70">
            <w:r>
              <w:t>number</w:t>
            </w:r>
          </w:p>
        </w:tc>
        <w:tc>
          <w:tcPr>
            <w:tcW w:w="1407" w:type="dxa"/>
          </w:tcPr>
          <w:p w14:paraId="40DDF9D8" w14:textId="21C58034" w:rsidR="00902C70" w:rsidRDefault="001D565E" w:rsidP="00902C70">
            <w:r>
              <w:t>continuous</w:t>
            </w:r>
          </w:p>
        </w:tc>
        <w:tc>
          <w:tcPr>
            <w:tcW w:w="1433" w:type="dxa"/>
          </w:tcPr>
          <w:p w14:paraId="1EC6B81A" w14:textId="1783226F" w:rsidR="00902C70" w:rsidRDefault="00585D1A" w:rsidP="00902C70">
            <w:r>
              <w:t>0.00-1.00</w:t>
            </w:r>
          </w:p>
        </w:tc>
        <w:tc>
          <w:tcPr>
            <w:tcW w:w="3299" w:type="dxa"/>
          </w:tcPr>
          <w:p w14:paraId="48916EBF" w14:textId="3FB631B2" w:rsidR="00902C70" w:rsidRDefault="00C04E73" w:rsidP="00902C70">
            <w:r>
              <w:t>Perceptual measurement of activity and in</w:t>
            </w:r>
            <w:r w:rsidR="00A6399E">
              <w:t xml:space="preserve">tensity </w:t>
            </w:r>
            <w:r>
              <w:t>(</w:t>
            </w:r>
            <w:r w:rsidR="00A6399E">
              <w:t>Usually loud and fast tracks are considered energetic</w:t>
            </w:r>
            <w:r>
              <w:t>)</w:t>
            </w:r>
          </w:p>
        </w:tc>
      </w:tr>
      <w:tr w:rsidR="008E4B1E" w14:paraId="70F0ADFE" w14:textId="77777777" w:rsidTr="00604E91">
        <w:tc>
          <w:tcPr>
            <w:tcW w:w="1552" w:type="dxa"/>
          </w:tcPr>
          <w:p w14:paraId="0E7E7358" w14:textId="2213A689" w:rsidR="00902C70" w:rsidRDefault="007E69F3" w:rsidP="00902C70">
            <w:r>
              <w:t>key</w:t>
            </w:r>
          </w:p>
        </w:tc>
        <w:tc>
          <w:tcPr>
            <w:tcW w:w="939" w:type="dxa"/>
          </w:tcPr>
          <w:p w14:paraId="241BBA55" w14:textId="53F3FE3A" w:rsidR="00902C70" w:rsidRDefault="001D565E" w:rsidP="00902C70">
            <w:r>
              <w:t>number</w:t>
            </w:r>
          </w:p>
        </w:tc>
        <w:tc>
          <w:tcPr>
            <w:tcW w:w="1407" w:type="dxa"/>
          </w:tcPr>
          <w:p w14:paraId="56C80DAB" w14:textId="3637EE0E" w:rsidR="00902C70" w:rsidRDefault="001D565E" w:rsidP="00902C70">
            <w:r>
              <w:t>discrete</w:t>
            </w:r>
          </w:p>
        </w:tc>
        <w:tc>
          <w:tcPr>
            <w:tcW w:w="1433" w:type="dxa"/>
          </w:tcPr>
          <w:p w14:paraId="53C13B34" w14:textId="77777777" w:rsidR="00902C70" w:rsidRDefault="00902C70" w:rsidP="00902C70"/>
        </w:tc>
        <w:tc>
          <w:tcPr>
            <w:tcW w:w="3299" w:type="dxa"/>
          </w:tcPr>
          <w:p w14:paraId="37090AD0" w14:textId="68658AD0" w:rsidR="00902C70" w:rsidRDefault="00267C80" w:rsidP="00902C70">
            <w:r>
              <w:t>Which key the song is in</w:t>
            </w:r>
            <w:r w:rsidR="004B3EE4">
              <w:t xml:space="preserve"> (0-11 represents respectively</w:t>
            </w:r>
            <w:r w:rsidR="003C0F30">
              <w:t xml:space="preserve"> </w:t>
            </w:r>
            <w:proofErr w:type="gramStart"/>
            <w:r w:rsidR="003C0F30">
              <w:t>C,C#</w:t>
            </w:r>
            <w:proofErr w:type="gramEnd"/>
            <w:r w:rsidR="003C0F30">
              <w:t>,D,D#,E,E#,F,F#,G,G#,A,A#,B</w:t>
            </w:r>
            <w:r w:rsidR="004B3EE4">
              <w:t xml:space="preserve"> )</w:t>
            </w:r>
            <w:r w:rsidR="000C1E4E">
              <w:t xml:space="preserve">; -1 </w:t>
            </w:r>
            <w:r w:rsidR="007D41D2">
              <w:t>is used when no key had been detected</w:t>
            </w:r>
          </w:p>
        </w:tc>
      </w:tr>
      <w:tr w:rsidR="008E4B1E" w14:paraId="00CD814A" w14:textId="77777777" w:rsidTr="00604E91">
        <w:tc>
          <w:tcPr>
            <w:tcW w:w="1552" w:type="dxa"/>
          </w:tcPr>
          <w:p w14:paraId="5C4FE0B5" w14:textId="051382F7" w:rsidR="00902C70" w:rsidRDefault="007E69F3" w:rsidP="00902C70">
            <w:r>
              <w:t>loudness</w:t>
            </w:r>
          </w:p>
        </w:tc>
        <w:tc>
          <w:tcPr>
            <w:tcW w:w="939" w:type="dxa"/>
          </w:tcPr>
          <w:p w14:paraId="7F6C6E45" w14:textId="154FA79A" w:rsidR="00902C70" w:rsidRDefault="001D565E" w:rsidP="00902C70">
            <w:r>
              <w:t>number</w:t>
            </w:r>
          </w:p>
        </w:tc>
        <w:tc>
          <w:tcPr>
            <w:tcW w:w="1407" w:type="dxa"/>
          </w:tcPr>
          <w:p w14:paraId="7DCF4A31" w14:textId="6A5BA0D1" w:rsidR="00902C70" w:rsidRDefault="001D565E" w:rsidP="00902C70">
            <w:r>
              <w:t>continuous</w:t>
            </w:r>
          </w:p>
        </w:tc>
        <w:tc>
          <w:tcPr>
            <w:tcW w:w="1433" w:type="dxa"/>
          </w:tcPr>
          <w:p w14:paraId="145E4732" w14:textId="26814F32" w:rsidR="00902C70" w:rsidRDefault="00585D1A" w:rsidP="00902C70">
            <w:r>
              <w:t>(-49.531)- 4.532</w:t>
            </w:r>
          </w:p>
        </w:tc>
        <w:tc>
          <w:tcPr>
            <w:tcW w:w="3299" w:type="dxa"/>
          </w:tcPr>
          <w:p w14:paraId="7FDDF358" w14:textId="39DE2A4E" w:rsidR="00902C70" w:rsidRDefault="007D41D2" w:rsidP="00902C70">
            <w:r>
              <w:t xml:space="preserve">Loudness of the soundtrack in </w:t>
            </w:r>
            <w:proofErr w:type="spellStart"/>
            <w:r>
              <w:t>decibals</w:t>
            </w:r>
            <w:proofErr w:type="spellEnd"/>
            <w:r>
              <w:t xml:space="preserve"> </w:t>
            </w:r>
          </w:p>
        </w:tc>
      </w:tr>
      <w:tr w:rsidR="008E4B1E" w14:paraId="1BED353C" w14:textId="77777777" w:rsidTr="00604E91">
        <w:tc>
          <w:tcPr>
            <w:tcW w:w="1552" w:type="dxa"/>
          </w:tcPr>
          <w:p w14:paraId="66E5B358" w14:textId="3C3ACB37" w:rsidR="00902C70" w:rsidRDefault="007E69F3" w:rsidP="00902C70">
            <w:r>
              <w:lastRenderedPageBreak/>
              <w:t>mode</w:t>
            </w:r>
          </w:p>
        </w:tc>
        <w:tc>
          <w:tcPr>
            <w:tcW w:w="939" w:type="dxa"/>
          </w:tcPr>
          <w:p w14:paraId="151E3168" w14:textId="13294787" w:rsidR="00902C70" w:rsidRDefault="001D565E" w:rsidP="00902C70">
            <w:r>
              <w:t>number</w:t>
            </w:r>
          </w:p>
        </w:tc>
        <w:tc>
          <w:tcPr>
            <w:tcW w:w="1407" w:type="dxa"/>
          </w:tcPr>
          <w:p w14:paraId="425A1A14" w14:textId="59F695B1" w:rsidR="00902C70" w:rsidRDefault="001D565E" w:rsidP="00902C70">
            <w:r>
              <w:t>continuous</w:t>
            </w:r>
          </w:p>
        </w:tc>
        <w:tc>
          <w:tcPr>
            <w:tcW w:w="1433" w:type="dxa"/>
          </w:tcPr>
          <w:p w14:paraId="78E8F15B" w14:textId="77777777" w:rsidR="00902C70" w:rsidRDefault="00585D1A" w:rsidP="00902C70">
            <w:r>
              <w:t>0-1</w:t>
            </w:r>
          </w:p>
          <w:p w14:paraId="4C19DD15" w14:textId="6CE70448" w:rsidR="00585D1A" w:rsidRDefault="00585D1A" w:rsidP="00902C70">
            <w:r>
              <w:t>0= Minor</w:t>
            </w:r>
          </w:p>
          <w:p w14:paraId="15A74D0E" w14:textId="32CC9118" w:rsidR="00585D1A" w:rsidRDefault="00585D1A" w:rsidP="00902C70">
            <w:r>
              <w:t>1= Major</w:t>
            </w:r>
          </w:p>
        </w:tc>
        <w:tc>
          <w:tcPr>
            <w:tcW w:w="3299" w:type="dxa"/>
          </w:tcPr>
          <w:p w14:paraId="4E43D91E" w14:textId="33903922" w:rsidR="00902C70" w:rsidRDefault="006866F3" w:rsidP="00902C70">
            <w:r>
              <w:t>Modality of the track (Major or Minor)</w:t>
            </w:r>
          </w:p>
        </w:tc>
      </w:tr>
      <w:tr w:rsidR="008E4B1E" w14:paraId="73E5CC6F" w14:textId="77777777" w:rsidTr="00604E91">
        <w:tc>
          <w:tcPr>
            <w:tcW w:w="1552" w:type="dxa"/>
          </w:tcPr>
          <w:p w14:paraId="30B9616F" w14:textId="52EB8911" w:rsidR="00902C70" w:rsidRDefault="007E69F3" w:rsidP="00902C70">
            <w:r>
              <w:t>valence</w:t>
            </w:r>
          </w:p>
        </w:tc>
        <w:tc>
          <w:tcPr>
            <w:tcW w:w="939" w:type="dxa"/>
          </w:tcPr>
          <w:p w14:paraId="52DBA0E3" w14:textId="1BAC2A8A" w:rsidR="00902C70" w:rsidRDefault="001D565E" w:rsidP="00902C70">
            <w:r>
              <w:t>number</w:t>
            </w:r>
          </w:p>
        </w:tc>
        <w:tc>
          <w:tcPr>
            <w:tcW w:w="1407" w:type="dxa"/>
          </w:tcPr>
          <w:p w14:paraId="4EB7FBD5" w14:textId="152FD0FA" w:rsidR="00902C70" w:rsidRDefault="001D565E" w:rsidP="00902C70">
            <w:r>
              <w:t>continuous</w:t>
            </w:r>
          </w:p>
        </w:tc>
        <w:tc>
          <w:tcPr>
            <w:tcW w:w="1433" w:type="dxa"/>
          </w:tcPr>
          <w:p w14:paraId="0344EC48" w14:textId="350C5CAD" w:rsidR="00902C70" w:rsidRDefault="00755E6C" w:rsidP="00902C70">
            <w:r>
              <w:t>0.00-1.00</w:t>
            </w:r>
          </w:p>
        </w:tc>
        <w:tc>
          <w:tcPr>
            <w:tcW w:w="3299" w:type="dxa"/>
          </w:tcPr>
          <w:p w14:paraId="062927BA" w14:textId="7BBC679E" w:rsidR="00902C70" w:rsidRDefault="005C7D85" w:rsidP="00902C70">
            <w:r>
              <w:t xml:space="preserve">How </w:t>
            </w:r>
            <w:r w:rsidR="00B54348">
              <w:t xml:space="preserve">positive or negative </w:t>
            </w:r>
            <w:r>
              <w:t>the soundtrack is</w:t>
            </w:r>
            <w:r w:rsidR="00B54348">
              <w:t xml:space="preserve">. </w:t>
            </w:r>
            <w:r w:rsidR="00E15DE1">
              <w:t xml:space="preserve">Closer to 1 represents Happy, </w:t>
            </w:r>
            <w:r w:rsidR="00AD6FC9">
              <w:t xml:space="preserve">Euphoric music, whereas closer to 0 represents Sad, Angry </w:t>
            </w:r>
            <w:r w:rsidR="008F46FF">
              <w:t>or Depressed kind of music</w:t>
            </w:r>
          </w:p>
        </w:tc>
      </w:tr>
      <w:tr w:rsidR="008E4B1E" w14:paraId="51354F8A" w14:textId="77777777" w:rsidTr="00604E91">
        <w:tc>
          <w:tcPr>
            <w:tcW w:w="1552" w:type="dxa"/>
          </w:tcPr>
          <w:p w14:paraId="51E0A232" w14:textId="700ADC8B" w:rsidR="00902C70" w:rsidRDefault="007E69F3" w:rsidP="00902C70">
            <w:r>
              <w:t>tempo</w:t>
            </w:r>
          </w:p>
        </w:tc>
        <w:tc>
          <w:tcPr>
            <w:tcW w:w="939" w:type="dxa"/>
          </w:tcPr>
          <w:p w14:paraId="31BB27AA" w14:textId="0F87D1B0" w:rsidR="00902C70" w:rsidRDefault="001D565E" w:rsidP="00902C70">
            <w:r>
              <w:t>number</w:t>
            </w:r>
          </w:p>
        </w:tc>
        <w:tc>
          <w:tcPr>
            <w:tcW w:w="1407" w:type="dxa"/>
          </w:tcPr>
          <w:p w14:paraId="73ED73E1" w14:textId="22E5E2BE" w:rsidR="00902C70" w:rsidRDefault="001D565E" w:rsidP="00902C70">
            <w:r>
              <w:t>continuous</w:t>
            </w:r>
          </w:p>
        </w:tc>
        <w:tc>
          <w:tcPr>
            <w:tcW w:w="1433" w:type="dxa"/>
          </w:tcPr>
          <w:p w14:paraId="778377BF" w14:textId="6210ADA5" w:rsidR="00902C70" w:rsidRDefault="009159FB" w:rsidP="00902C70">
            <w:r>
              <w:t>30.200</w:t>
            </w:r>
            <w:r w:rsidR="00EF1512">
              <w:t>-</w:t>
            </w:r>
            <w:r>
              <w:t xml:space="preserve"> </w:t>
            </w:r>
            <w:r w:rsidR="00EF1512">
              <w:t>243.372</w:t>
            </w:r>
          </w:p>
        </w:tc>
        <w:tc>
          <w:tcPr>
            <w:tcW w:w="3299" w:type="dxa"/>
          </w:tcPr>
          <w:p w14:paraId="0995C1B7" w14:textId="6930E037" w:rsidR="00902C70" w:rsidRDefault="00BD2D52" w:rsidP="00902C70">
            <w:r>
              <w:t>The pace of the song, in BPM (Beats Per Minute)</w:t>
            </w:r>
          </w:p>
        </w:tc>
      </w:tr>
      <w:tr w:rsidR="00604E91" w14:paraId="21537F52" w14:textId="77777777" w:rsidTr="00604E91">
        <w:tc>
          <w:tcPr>
            <w:tcW w:w="1552" w:type="dxa"/>
          </w:tcPr>
          <w:p w14:paraId="7368DCC8" w14:textId="5E94F03C" w:rsidR="00604E91" w:rsidRDefault="00604E91" w:rsidP="00C2172E">
            <w:proofErr w:type="spellStart"/>
            <w:r>
              <w:t>tempo_coded</w:t>
            </w:r>
            <w:proofErr w:type="spellEnd"/>
          </w:p>
        </w:tc>
        <w:tc>
          <w:tcPr>
            <w:tcW w:w="939" w:type="dxa"/>
          </w:tcPr>
          <w:p w14:paraId="18EAE7DC" w14:textId="63C427EE" w:rsidR="00604E91" w:rsidRDefault="00EA4186" w:rsidP="00C2172E">
            <w:r>
              <w:t>string</w:t>
            </w:r>
          </w:p>
        </w:tc>
        <w:tc>
          <w:tcPr>
            <w:tcW w:w="1407" w:type="dxa"/>
          </w:tcPr>
          <w:p w14:paraId="06CDAF6D" w14:textId="0698038E" w:rsidR="00604E91" w:rsidRDefault="00EA4186" w:rsidP="00C2172E">
            <w:r>
              <w:t>categorical</w:t>
            </w:r>
          </w:p>
        </w:tc>
        <w:tc>
          <w:tcPr>
            <w:tcW w:w="1433" w:type="dxa"/>
          </w:tcPr>
          <w:p w14:paraId="1BCFAD89" w14:textId="048A853C" w:rsidR="00604E91" w:rsidRDefault="00604E91" w:rsidP="00C2172E"/>
        </w:tc>
        <w:tc>
          <w:tcPr>
            <w:tcW w:w="3299" w:type="dxa"/>
          </w:tcPr>
          <w:p w14:paraId="6E3EE9A4" w14:textId="49A9BC9C" w:rsidR="00604E91" w:rsidRDefault="00925EDA" w:rsidP="00C2172E">
            <w:r>
              <w:t>T</w:t>
            </w:r>
            <w:r w:rsidR="000015AE">
              <w:t>empo</w:t>
            </w:r>
            <w:r>
              <w:t xml:space="preserve"> &lt;=74 bpm = slow</w:t>
            </w:r>
            <w:r w:rsidR="00291D98">
              <w:t>,</w:t>
            </w:r>
          </w:p>
          <w:p w14:paraId="307594FF" w14:textId="0FB591AE" w:rsidR="00925EDA" w:rsidRDefault="00291D98" w:rsidP="00C2172E">
            <w:r>
              <w:t>74</w:t>
            </w:r>
            <w:r w:rsidR="00925EDA">
              <w:t>&lt;=Tempo &lt;=</w:t>
            </w:r>
            <w:r>
              <w:t xml:space="preserve">110 </w:t>
            </w:r>
            <w:r w:rsidR="00925EDA">
              <w:t>bpm= moderate</w:t>
            </w:r>
            <w:r>
              <w:t>,</w:t>
            </w:r>
          </w:p>
          <w:p w14:paraId="0AFCFD3B" w14:textId="15B9B933" w:rsidR="00925EDA" w:rsidRDefault="00291D98" w:rsidP="00C2172E">
            <w:r>
              <w:t>110&lt;=</w:t>
            </w:r>
            <w:r w:rsidR="00925EDA">
              <w:t>Tempo</w:t>
            </w:r>
            <w:r w:rsidR="00E559FF">
              <w:t>&lt;=</w:t>
            </w:r>
            <w:r>
              <w:t>1</w:t>
            </w:r>
            <w:r w:rsidR="00E559FF">
              <w:t xml:space="preserve">46 </w:t>
            </w:r>
            <w:r w:rsidR="00925EDA">
              <w:t xml:space="preserve">bpm = </w:t>
            </w:r>
            <w:r w:rsidR="00E559FF">
              <w:t>fast,</w:t>
            </w:r>
          </w:p>
          <w:p w14:paraId="09411872" w14:textId="63D59EB6" w:rsidR="00925EDA" w:rsidRDefault="00925EDA" w:rsidP="00C2172E">
            <w:r>
              <w:t xml:space="preserve">Tempo </w:t>
            </w:r>
            <w:r w:rsidR="0056534A">
              <w:t>&gt;</w:t>
            </w:r>
            <w:r>
              <w:t>=</w:t>
            </w:r>
            <w:r w:rsidR="0056534A">
              <w:t>146</w:t>
            </w:r>
            <w:r>
              <w:t xml:space="preserve"> bpm = </w:t>
            </w:r>
            <w:r w:rsidR="003B5349">
              <w:t>super-fast</w:t>
            </w:r>
          </w:p>
        </w:tc>
      </w:tr>
      <w:tr w:rsidR="008E4B1E" w14:paraId="7EF31258" w14:textId="77777777" w:rsidTr="00604E91">
        <w:tc>
          <w:tcPr>
            <w:tcW w:w="1552" w:type="dxa"/>
          </w:tcPr>
          <w:p w14:paraId="0539349B" w14:textId="65FBA007" w:rsidR="00902C70" w:rsidRDefault="00BD2D52" w:rsidP="00902C70">
            <w:r>
              <w:t>time signature</w:t>
            </w:r>
          </w:p>
        </w:tc>
        <w:tc>
          <w:tcPr>
            <w:tcW w:w="939" w:type="dxa"/>
          </w:tcPr>
          <w:p w14:paraId="7EA3DF1E" w14:textId="53E997AB" w:rsidR="00902C70" w:rsidRDefault="001D565E" w:rsidP="00902C70">
            <w:r>
              <w:t>number</w:t>
            </w:r>
          </w:p>
        </w:tc>
        <w:tc>
          <w:tcPr>
            <w:tcW w:w="1407" w:type="dxa"/>
          </w:tcPr>
          <w:p w14:paraId="6FB386AB" w14:textId="2FB91F62" w:rsidR="00902C70" w:rsidRDefault="001D565E" w:rsidP="00902C70">
            <w:r>
              <w:t>discrete</w:t>
            </w:r>
          </w:p>
        </w:tc>
        <w:tc>
          <w:tcPr>
            <w:tcW w:w="1433" w:type="dxa"/>
          </w:tcPr>
          <w:p w14:paraId="5542493A" w14:textId="71EAF822" w:rsidR="00902C70" w:rsidRDefault="00801145" w:rsidP="00902C70">
            <w:r>
              <w:t>1-5</w:t>
            </w:r>
          </w:p>
        </w:tc>
        <w:tc>
          <w:tcPr>
            <w:tcW w:w="3299" w:type="dxa"/>
          </w:tcPr>
          <w:p w14:paraId="6B0020B1" w14:textId="5ED6F824" w:rsidR="00902C70" w:rsidRDefault="003A3307" w:rsidP="00902C70">
            <w:r>
              <w:t xml:space="preserve">How many </w:t>
            </w:r>
            <w:r w:rsidR="00726C78">
              <w:t>beats in each bar</w:t>
            </w:r>
          </w:p>
        </w:tc>
      </w:tr>
      <w:tr w:rsidR="008E4B1E" w14:paraId="3081EE59" w14:textId="77777777" w:rsidTr="00604E91">
        <w:tc>
          <w:tcPr>
            <w:tcW w:w="1552" w:type="dxa"/>
          </w:tcPr>
          <w:p w14:paraId="4E13B779" w14:textId="4811DC89" w:rsidR="00902C70" w:rsidRDefault="007E69F3" w:rsidP="00902C70">
            <w:r>
              <w:t>track genre</w:t>
            </w:r>
          </w:p>
        </w:tc>
        <w:tc>
          <w:tcPr>
            <w:tcW w:w="939" w:type="dxa"/>
          </w:tcPr>
          <w:p w14:paraId="65728063" w14:textId="4DBCB33A" w:rsidR="00902C70" w:rsidRDefault="001D565E" w:rsidP="00902C70">
            <w:r>
              <w:t>string</w:t>
            </w:r>
          </w:p>
        </w:tc>
        <w:tc>
          <w:tcPr>
            <w:tcW w:w="1407" w:type="dxa"/>
          </w:tcPr>
          <w:p w14:paraId="74B4313A" w14:textId="08F6FE88" w:rsidR="00902C70" w:rsidRDefault="001D565E" w:rsidP="00902C70">
            <w:r>
              <w:t>nominal</w:t>
            </w:r>
          </w:p>
        </w:tc>
        <w:tc>
          <w:tcPr>
            <w:tcW w:w="1433" w:type="dxa"/>
          </w:tcPr>
          <w:p w14:paraId="3FD1610D" w14:textId="77777777" w:rsidR="00902C70" w:rsidRDefault="00902C70" w:rsidP="00902C70"/>
        </w:tc>
        <w:tc>
          <w:tcPr>
            <w:tcW w:w="3299" w:type="dxa"/>
          </w:tcPr>
          <w:p w14:paraId="5E85079D" w14:textId="1AEFEA36" w:rsidR="00902C70" w:rsidRDefault="00726C78" w:rsidP="00902C70">
            <w:r>
              <w:t>In which genre the soundtrack belongs, the type of that song</w:t>
            </w:r>
          </w:p>
        </w:tc>
      </w:tr>
    </w:tbl>
    <w:p w14:paraId="5F7D0E71" w14:textId="75F7C106" w:rsidR="008E3586" w:rsidRDefault="008E3586"/>
    <w:p w14:paraId="42CFAE92" w14:textId="77777777" w:rsidR="00EE7DE4" w:rsidRDefault="00EE7DE4">
      <w:pPr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br w:type="page"/>
      </w:r>
    </w:p>
    <w:p w14:paraId="0DA0E1A3" w14:textId="5DE20466" w:rsidR="002C74C0" w:rsidRDefault="006B6621" w:rsidP="00E105F0">
      <w:pPr>
        <w:pStyle w:val="Heading1"/>
      </w:pPr>
      <w:bookmarkStart w:id="9" w:name="_Toc132519764"/>
      <w:r>
        <w:lastRenderedPageBreak/>
        <w:t>Research Questions</w:t>
      </w:r>
      <w:bookmarkEnd w:id="9"/>
    </w:p>
    <w:p w14:paraId="1C9F87A6" w14:textId="212D11CC" w:rsidR="006B6621" w:rsidRDefault="00A60855" w:rsidP="006B6621">
      <w:pPr>
        <w:pStyle w:val="ListParagraph"/>
        <w:numPr>
          <w:ilvl w:val="0"/>
          <w:numId w:val="17"/>
        </w:numPr>
      </w:pPr>
      <w:r>
        <w:t>Wh</w:t>
      </w:r>
      <w:r w:rsidR="00E0246E">
        <w:t>ich</w:t>
      </w:r>
      <w:r>
        <w:t xml:space="preserve"> </w:t>
      </w:r>
      <w:r w:rsidR="005727F4">
        <w:t xml:space="preserve">is </w:t>
      </w:r>
      <w:r w:rsidR="00E0246E">
        <w:t xml:space="preserve">a more </w:t>
      </w:r>
      <w:r w:rsidR="005727F4">
        <w:t>popular music genre</w:t>
      </w:r>
      <w:r w:rsidR="00E0246E">
        <w:t xml:space="preserve"> between </w:t>
      </w:r>
      <w:r w:rsidR="00841FE7">
        <w:t>Pop and Rock music</w:t>
      </w:r>
      <w:r w:rsidR="005727F4">
        <w:t>?</w:t>
      </w:r>
    </w:p>
    <w:p w14:paraId="33AFC1A6" w14:textId="7CB5D373" w:rsidR="005727F4" w:rsidRDefault="00034F51" w:rsidP="006B6621">
      <w:pPr>
        <w:pStyle w:val="ListParagraph"/>
        <w:numPr>
          <w:ilvl w:val="0"/>
          <w:numId w:val="17"/>
        </w:numPr>
      </w:pPr>
      <w:r>
        <w:t xml:space="preserve">What are </w:t>
      </w:r>
      <w:r w:rsidR="00924BAD">
        <w:t xml:space="preserve">the top 10 </w:t>
      </w:r>
      <w:r w:rsidR="00034114">
        <w:t xml:space="preserve">albums </w:t>
      </w:r>
      <w:r w:rsidR="00CF4916">
        <w:t>of 2022?</w:t>
      </w:r>
    </w:p>
    <w:p w14:paraId="02F5D17D" w14:textId="75F9D4A7" w:rsidR="00AD58B7" w:rsidRDefault="00B0242E" w:rsidP="006B6621">
      <w:pPr>
        <w:pStyle w:val="ListParagraph"/>
        <w:numPr>
          <w:ilvl w:val="0"/>
          <w:numId w:val="17"/>
        </w:numPr>
      </w:pPr>
      <w:r>
        <w:t xml:space="preserve">What aspects should a rising music producer consider to successfully </w:t>
      </w:r>
      <w:r w:rsidR="00AC5647">
        <w:t>launch a hit soundtrack and or</w:t>
      </w:r>
      <w:r w:rsidR="00860A78">
        <w:t xml:space="preserve"> an</w:t>
      </w:r>
      <w:r w:rsidR="00AC5647">
        <w:t xml:space="preserve"> </w:t>
      </w:r>
      <w:r w:rsidR="00415BC9">
        <w:t>album?</w:t>
      </w:r>
    </w:p>
    <w:p w14:paraId="24FE86F3" w14:textId="4C3C9580" w:rsidR="00AC5647" w:rsidRDefault="00860A78" w:rsidP="006B6621">
      <w:pPr>
        <w:pStyle w:val="ListParagraph"/>
        <w:numPr>
          <w:ilvl w:val="0"/>
          <w:numId w:val="17"/>
        </w:numPr>
      </w:pPr>
      <w:r>
        <w:t xml:space="preserve">Are people more drawn </w:t>
      </w:r>
      <w:r w:rsidR="008F3E53">
        <w:t>toward</w:t>
      </w:r>
      <w:r>
        <w:t xml:space="preserve"> </w:t>
      </w:r>
      <w:r w:rsidR="00CD788A">
        <w:t xml:space="preserve">positive and happy music or are they more attracted to dark </w:t>
      </w:r>
      <w:r w:rsidR="008F3E53">
        <w:t>and sad songs?</w:t>
      </w:r>
    </w:p>
    <w:p w14:paraId="7ACBDA41" w14:textId="4D2E82A3" w:rsidR="008F3E53" w:rsidRDefault="00065CED" w:rsidP="006B6621">
      <w:pPr>
        <w:pStyle w:val="ListParagraph"/>
        <w:numPr>
          <w:ilvl w:val="0"/>
          <w:numId w:val="17"/>
        </w:numPr>
      </w:pPr>
      <w:r>
        <w:t>Does explicitness</w:t>
      </w:r>
      <w:r w:rsidR="00AB014D">
        <w:t xml:space="preserve"> (songs with explicit lyrics)</w:t>
      </w:r>
      <w:r>
        <w:t xml:space="preserve"> </w:t>
      </w:r>
      <w:r w:rsidR="00F112B5">
        <w:t>have</w:t>
      </w:r>
      <w:r w:rsidR="00A45C91">
        <w:t xml:space="preserve"> any impact on likability</w:t>
      </w:r>
      <w:r w:rsidR="00195C27">
        <w:t xml:space="preserve"> of a soundtrack</w:t>
      </w:r>
      <w:r w:rsidR="00A45C91">
        <w:t>?</w:t>
      </w:r>
    </w:p>
    <w:p w14:paraId="2497BF1E" w14:textId="13A21954" w:rsidR="00A45C91" w:rsidRDefault="00911482" w:rsidP="006B6621">
      <w:pPr>
        <w:pStyle w:val="ListParagraph"/>
        <w:numPr>
          <w:ilvl w:val="0"/>
          <w:numId w:val="17"/>
        </w:numPr>
      </w:pPr>
      <w:r>
        <w:t xml:space="preserve">Does </w:t>
      </w:r>
      <w:r w:rsidR="00BD55EC">
        <w:t xml:space="preserve">the </w:t>
      </w:r>
      <w:r w:rsidR="00AB014D">
        <w:t xml:space="preserve">duration </w:t>
      </w:r>
      <w:r>
        <w:t>of a song</w:t>
      </w:r>
      <w:r w:rsidR="00AB014D">
        <w:t xml:space="preserve"> (how long or short the track is)</w:t>
      </w:r>
      <w:r>
        <w:t xml:space="preserve"> have a</w:t>
      </w:r>
      <w:r w:rsidR="00BD55EC">
        <w:t>ny impact on</w:t>
      </w:r>
      <w:r w:rsidR="00AB014D">
        <w:t xml:space="preserve"> its popularity</w:t>
      </w:r>
      <w:r w:rsidR="00415BC9">
        <w:t>?</w:t>
      </w:r>
    </w:p>
    <w:p w14:paraId="5F04507F" w14:textId="79EF5261" w:rsidR="00C66E94" w:rsidRDefault="00C66E94" w:rsidP="00C66E94"/>
    <w:p w14:paraId="6D383970" w14:textId="77777777" w:rsidR="00C66E94" w:rsidRDefault="00C66E94">
      <w:r>
        <w:br w:type="page"/>
      </w:r>
    </w:p>
    <w:p w14:paraId="046B7022" w14:textId="3C1D8ADF" w:rsidR="00C17168" w:rsidRDefault="00C17168" w:rsidP="00C17168">
      <w:pPr>
        <w:pStyle w:val="Heading1"/>
      </w:pPr>
      <w:bookmarkStart w:id="10" w:name="_Toc128353309"/>
      <w:bookmarkStart w:id="11" w:name="_Toc132519765"/>
      <w:r>
        <w:lastRenderedPageBreak/>
        <w:t>Univariate Analysis</w:t>
      </w:r>
      <w:bookmarkEnd w:id="11"/>
      <w:r>
        <w:t xml:space="preserve"> </w:t>
      </w:r>
      <w:bookmarkEnd w:id="10"/>
    </w:p>
    <w:p w14:paraId="69E14D70" w14:textId="26DCA2EC" w:rsidR="00631470" w:rsidRDefault="00C17168" w:rsidP="00C17168">
      <w:r>
        <w:rPr>
          <w:noProof/>
        </w:rPr>
        <w:drawing>
          <wp:inline distT="0" distB="0" distL="0" distR="0" wp14:anchorId="0A26DAA4" wp14:editId="0F9E7769">
            <wp:extent cx="5473700" cy="3079750"/>
            <wp:effectExtent l="0" t="0" r="0" b="635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7A29A" wp14:editId="3605D546">
            <wp:extent cx="5473700" cy="3079750"/>
            <wp:effectExtent l="0" t="0" r="0" b="6350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D3A46A" wp14:editId="0A574303">
            <wp:extent cx="5473700" cy="3079750"/>
            <wp:effectExtent l="0" t="0" r="0" b="6350"/>
            <wp:docPr id="2" name="Picture 2" descr="Graphical user interface, chart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28F06" wp14:editId="6D25B736">
            <wp:extent cx="5473700" cy="3079750"/>
            <wp:effectExtent l="0" t="0" r="0" b="635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F2913F" wp14:editId="26BAF6D4">
            <wp:extent cx="5473700" cy="3079750"/>
            <wp:effectExtent l="0" t="0" r="0" b="6350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9BEDCB" wp14:editId="11FE693A">
            <wp:extent cx="5473700" cy="3079750"/>
            <wp:effectExtent l="0" t="0" r="0" b="6350"/>
            <wp:docPr id="5" name="Picture 5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179FDF" wp14:editId="6D5D2AFD">
            <wp:extent cx="5473700" cy="3079750"/>
            <wp:effectExtent l="0" t="0" r="0" b="635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09F31" w14:textId="77777777" w:rsidR="00631470" w:rsidRDefault="00631470" w:rsidP="00C17168"/>
    <w:p w14:paraId="28B97622" w14:textId="0364BE99" w:rsidR="00C17168" w:rsidRPr="00A85622" w:rsidRDefault="00C17168" w:rsidP="00C17168">
      <w:r>
        <w:rPr>
          <w:noProof/>
        </w:rPr>
        <w:drawing>
          <wp:inline distT="0" distB="0" distL="0" distR="0" wp14:anchorId="2A472B37" wp14:editId="0751A7D6">
            <wp:extent cx="5473700" cy="3079750"/>
            <wp:effectExtent l="0" t="0" r="0" b="6350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CF84" w14:textId="77777777" w:rsidR="00C17168" w:rsidRPr="00A85622" w:rsidRDefault="00C17168" w:rsidP="00C17168"/>
    <w:p w14:paraId="12EFB7F6" w14:textId="77777777" w:rsidR="00AE3EA1" w:rsidRDefault="00AE3EA1">
      <w:pPr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br w:type="page"/>
      </w:r>
    </w:p>
    <w:p w14:paraId="22FA5DDB" w14:textId="54656068" w:rsidR="00C66E94" w:rsidRDefault="002259B1" w:rsidP="00A85622">
      <w:pPr>
        <w:pStyle w:val="Heading1"/>
      </w:pPr>
      <w:bookmarkStart w:id="12" w:name="_Toc132519766"/>
      <w:r>
        <w:lastRenderedPageBreak/>
        <w:t>Hypotheses test</w:t>
      </w:r>
      <w:bookmarkEnd w:id="12"/>
      <w:r>
        <w:t xml:space="preserve"> </w:t>
      </w:r>
    </w:p>
    <w:p w14:paraId="39FECD20" w14:textId="158E6386" w:rsidR="00EE7DE4" w:rsidRPr="00616699" w:rsidRDefault="00EE7DE4" w:rsidP="00EE7DE4">
      <w:pPr>
        <w:rPr>
          <w:b/>
          <w:bCs/>
        </w:rPr>
      </w:pPr>
      <w:proofErr w:type="spellStart"/>
      <w:r w:rsidRPr="00616699">
        <w:rPr>
          <w:b/>
          <w:bCs/>
        </w:rPr>
        <w:t>ANOVA_Duration</w:t>
      </w:r>
      <w:proofErr w:type="spellEnd"/>
    </w:p>
    <w:p w14:paraId="3DB08624" w14:textId="77777777" w:rsidR="00EE7DE4" w:rsidRDefault="00B14DC0" w:rsidP="00A85622">
      <w:r>
        <w:rPr>
          <w:noProof/>
        </w:rPr>
        <w:drawing>
          <wp:inline distT="0" distB="0" distL="0" distR="0" wp14:anchorId="79813B01" wp14:editId="1BC6CFC8">
            <wp:extent cx="5486400" cy="3086100"/>
            <wp:effectExtent l="0" t="0" r="0" b="0"/>
            <wp:docPr id="9" name="Picture 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1D95" w14:textId="77777777" w:rsidR="00051B78" w:rsidRDefault="00EE7DE4" w:rsidP="00A85622">
      <w:pPr>
        <w:rPr>
          <w:b/>
          <w:bCs/>
        </w:rPr>
      </w:pPr>
      <w:proofErr w:type="spellStart"/>
      <w:r w:rsidRPr="00616699">
        <w:rPr>
          <w:b/>
          <w:bCs/>
        </w:rPr>
        <w:t>ANOVA_Tempo</w:t>
      </w:r>
      <w:proofErr w:type="spellEnd"/>
    </w:p>
    <w:p w14:paraId="3C09EC09" w14:textId="00CB921D" w:rsidR="00EE7DE4" w:rsidRDefault="00B14DC0" w:rsidP="00A85622">
      <w:r>
        <w:rPr>
          <w:noProof/>
        </w:rPr>
        <w:drawing>
          <wp:inline distT="0" distB="0" distL="0" distR="0" wp14:anchorId="2EE5B7C4" wp14:editId="351DF41D">
            <wp:extent cx="5486400" cy="3086100"/>
            <wp:effectExtent l="0" t="0" r="0" b="0"/>
            <wp:docPr id="10" name="Picture 1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Exce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3421" w14:textId="77777777" w:rsidR="00EE7DE4" w:rsidRDefault="00EE7DE4">
      <w:r>
        <w:br w:type="page"/>
      </w:r>
    </w:p>
    <w:p w14:paraId="1723DEB1" w14:textId="77777777" w:rsidR="00051B78" w:rsidRDefault="00EE7DE4" w:rsidP="00A85622">
      <w:pPr>
        <w:rPr>
          <w:b/>
          <w:bCs/>
        </w:rPr>
      </w:pPr>
      <w:r w:rsidRPr="00616699">
        <w:rPr>
          <w:b/>
          <w:bCs/>
        </w:rPr>
        <w:lastRenderedPageBreak/>
        <w:t>Odds Ratio</w:t>
      </w:r>
    </w:p>
    <w:p w14:paraId="30A68F13" w14:textId="51C895B3" w:rsidR="00051B78" w:rsidRDefault="00B14DC0" w:rsidP="00A85622">
      <w:pPr>
        <w:rPr>
          <w:b/>
          <w:bCs/>
        </w:rPr>
      </w:pPr>
      <w:r>
        <w:rPr>
          <w:noProof/>
        </w:rPr>
        <w:drawing>
          <wp:inline distT="0" distB="0" distL="0" distR="0" wp14:anchorId="0607E6C7" wp14:editId="592AC8D0">
            <wp:extent cx="5486400" cy="3086100"/>
            <wp:effectExtent l="0" t="0" r="0" b="0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Exce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82B3" w14:textId="77777777" w:rsidR="00051B78" w:rsidRDefault="006A1005" w:rsidP="00A85622">
      <w:pPr>
        <w:rPr>
          <w:b/>
          <w:bCs/>
        </w:rPr>
      </w:pPr>
      <w:r w:rsidRPr="00051B78">
        <w:rPr>
          <w:b/>
          <w:bCs/>
        </w:rPr>
        <w:t>T-</w:t>
      </w:r>
      <w:proofErr w:type="spellStart"/>
      <w:r w:rsidRPr="00051B78">
        <w:rPr>
          <w:b/>
          <w:bCs/>
        </w:rPr>
        <w:t>test_Genre</w:t>
      </w:r>
      <w:proofErr w:type="spellEnd"/>
    </w:p>
    <w:p w14:paraId="1E736B17" w14:textId="5622E240" w:rsidR="006A1005" w:rsidRDefault="00B14DC0" w:rsidP="00A85622">
      <w:r>
        <w:rPr>
          <w:noProof/>
        </w:rPr>
        <w:drawing>
          <wp:inline distT="0" distB="0" distL="0" distR="0" wp14:anchorId="5A5B85D6" wp14:editId="5966A9F4">
            <wp:extent cx="5486400" cy="3086100"/>
            <wp:effectExtent l="0" t="0" r="0" b="0"/>
            <wp:docPr id="12" name="Picture 1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, Exce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E426" w14:textId="77777777" w:rsidR="00051B78" w:rsidRDefault="00051B78">
      <w:pPr>
        <w:rPr>
          <w:b/>
          <w:bCs/>
        </w:rPr>
      </w:pPr>
      <w:r>
        <w:rPr>
          <w:b/>
          <w:bCs/>
        </w:rPr>
        <w:br w:type="page"/>
      </w:r>
    </w:p>
    <w:p w14:paraId="758A692D" w14:textId="59F1D457" w:rsidR="00051B78" w:rsidRDefault="006A1005" w:rsidP="00A85622">
      <w:pPr>
        <w:rPr>
          <w:b/>
          <w:bCs/>
        </w:rPr>
      </w:pPr>
      <w:r w:rsidRPr="00051B78">
        <w:rPr>
          <w:b/>
          <w:bCs/>
        </w:rPr>
        <w:lastRenderedPageBreak/>
        <w:t>T</w:t>
      </w:r>
      <w:r w:rsidR="0037122E" w:rsidRPr="00051B78">
        <w:rPr>
          <w:b/>
          <w:bCs/>
        </w:rPr>
        <w:t>-</w:t>
      </w:r>
      <w:proofErr w:type="spellStart"/>
      <w:r w:rsidR="0037122E" w:rsidRPr="00051B78">
        <w:rPr>
          <w:b/>
          <w:bCs/>
        </w:rPr>
        <w:t>test_Valence</w:t>
      </w:r>
      <w:proofErr w:type="spellEnd"/>
    </w:p>
    <w:p w14:paraId="650329DF" w14:textId="45F8D183" w:rsidR="00A85622" w:rsidRPr="00A85622" w:rsidRDefault="00B14DC0" w:rsidP="00A85622">
      <w:r>
        <w:rPr>
          <w:noProof/>
        </w:rPr>
        <w:drawing>
          <wp:inline distT="0" distB="0" distL="0" distR="0" wp14:anchorId="6D7EAF1D" wp14:editId="09AF3419">
            <wp:extent cx="5486400" cy="3086100"/>
            <wp:effectExtent l="0" t="0" r="0" b="0"/>
            <wp:docPr id="13" name="Picture 1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, Exce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61CE" w14:textId="77777777" w:rsidR="00C66E94" w:rsidRDefault="00C66E94">
      <w:r>
        <w:br w:type="page"/>
      </w:r>
    </w:p>
    <w:p w14:paraId="1FC8B008" w14:textId="15F02968" w:rsidR="008A3D3C" w:rsidRDefault="00724E6B" w:rsidP="008A3D3C">
      <w:pPr>
        <w:pStyle w:val="Heading1"/>
      </w:pPr>
      <w:bookmarkStart w:id="13" w:name="_Toc132519767"/>
      <w:r>
        <w:lastRenderedPageBreak/>
        <w:t>Interpolation and Extrapolation</w:t>
      </w:r>
      <w:bookmarkEnd w:id="13"/>
    </w:p>
    <w:p w14:paraId="498F030A" w14:textId="3F2C8E7E" w:rsidR="00724E6B" w:rsidRPr="00724E6B" w:rsidRDefault="00EE4736" w:rsidP="00724E6B">
      <w:r>
        <w:rPr>
          <w:noProof/>
        </w:rPr>
        <w:drawing>
          <wp:inline distT="0" distB="0" distL="0" distR="0" wp14:anchorId="2B633DE8" wp14:editId="6D22D8D3">
            <wp:extent cx="5486400" cy="3086100"/>
            <wp:effectExtent l="0" t="0" r="0" b="0"/>
            <wp:docPr id="90832906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29062" name="Picture 2" descr="Graphical user interface, application, table, Exce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EC3B1" wp14:editId="606B86B7">
            <wp:extent cx="5486400" cy="3086100"/>
            <wp:effectExtent l="0" t="0" r="0" b="0"/>
            <wp:docPr id="1301940155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40155" name="Picture 1" descr="Chart, scatte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F59D" w14:textId="6B47380E" w:rsidR="00C66E94" w:rsidRDefault="00C66E94" w:rsidP="008A3D3C"/>
    <w:p w14:paraId="0FD2C78B" w14:textId="77777777" w:rsidR="003523CD" w:rsidRDefault="003523CD" w:rsidP="003523CD"/>
    <w:p w14:paraId="55AFF6D6" w14:textId="7010F79D" w:rsidR="003523CD" w:rsidRDefault="00BF5EE8" w:rsidP="003523CD">
      <w:pPr>
        <w:pStyle w:val="Heading1"/>
      </w:pPr>
      <w:bookmarkStart w:id="14" w:name="_Toc132519768"/>
      <w:r>
        <w:lastRenderedPageBreak/>
        <w:t>Reference</w:t>
      </w:r>
      <w:bookmarkEnd w:id="14"/>
    </w:p>
    <w:p w14:paraId="1DDD6A1B" w14:textId="77777777" w:rsidR="00BF5EE8" w:rsidRDefault="00BF5EE8" w:rsidP="00BF5EE8"/>
    <w:p w14:paraId="30BE6826" w14:textId="4D965B20" w:rsidR="00BF5EE8" w:rsidRPr="00BF5EE8" w:rsidRDefault="004B1C31" w:rsidP="00BF5EE8">
      <w:pPr>
        <w:pStyle w:val="ListParagraph"/>
        <w:numPr>
          <w:ilvl w:val="0"/>
          <w:numId w:val="18"/>
        </w:numPr>
      </w:pPr>
      <w:r>
        <w:t>Maharshi Pandya. (2022). &lt;</w:t>
      </w:r>
      <w:proofErr w:type="spellStart"/>
      <w:r>
        <w:t>i</w:t>
      </w:r>
      <w:proofErr w:type="spellEnd"/>
      <w:r>
        <w:t>&gt;</w:t>
      </w:r>
      <w:r>
        <w:rPr>
          <w:rFonts w:ascii="Segoe UI Emoji" w:hAnsi="Segoe UI Emoji" w:cs="Segoe UI Emoji"/>
        </w:rPr>
        <w:t>🎹</w:t>
      </w:r>
      <w:r>
        <w:t xml:space="preserve"> Spotify Tracks Dataset&lt;/</w:t>
      </w:r>
      <w:proofErr w:type="spellStart"/>
      <w:r>
        <w:t>i</w:t>
      </w:r>
      <w:proofErr w:type="spellEnd"/>
      <w:r>
        <w:t xml:space="preserve">&gt; [Data set]. Kaggle. </w:t>
      </w:r>
      <w:hyperlink r:id="rId23" w:tgtFrame="_blank" w:tooltip="https://doi.org/10.34740/kaggle/dsv/4372070" w:history="1">
        <w:r>
          <w:rPr>
            <w:rStyle w:val="Hyperlink"/>
          </w:rPr>
          <w:t>https://doi.org/10.34740/KAGGLE/DSV/4372070</w:t>
        </w:r>
      </w:hyperlink>
    </w:p>
    <w:sectPr w:rsidR="00BF5EE8" w:rsidRPr="00BF5EE8">
      <w:footerReference w:type="default" r:id="rId2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66E62" w14:textId="77777777" w:rsidR="00B92682" w:rsidRDefault="00B92682" w:rsidP="00C6554A">
      <w:pPr>
        <w:spacing w:before="0" w:after="0" w:line="240" w:lineRule="auto"/>
      </w:pPr>
      <w:r>
        <w:separator/>
      </w:r>
    </w:p>
  </w:endnote>
  <w:endnote w:type="continuationSeparator" w:id="0">
    <w:p w14:paraId="63FB4948" w14:textId="77777777" w:rsidR="00B92682" w:rsidRDefault="00B92682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0045E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35B04" w14:textId="77777777" w:rsidR="00B92682" w:rsidRDefault="00B92682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5F9522D" w14:textId="77777777" w:rsidR="00B92682" w:rsidRDefault="00B92682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39049AB"/>
    <w:multiLevelType w:val="hybridMultilevel"/>
    <w:tmpl w:val="F8CEC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3DDF5E52"/>
    <w:multiLevelType w:val="hybridMultilevel"/>
    <w:tmpl w:val="718441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5D2C7C"/>
    <w:multiLevelType w:val="hybridMultilevel"/>
    <w:tmpl w:val="85D22D86"/>
    <w:lvl w:ilvl="0" w:tplc="10090013">
      <w:start w:val="1"/>
      <w:numFmt w:val="upperRoman"/>
      <w:lvlText w:val="%1."/>
      <w:lvlJc w:val="right"/>
      <w:pPr>
        <w:ind w:left="1080" w:hanging="360"/>
      </w:p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0DD5700"/>
    <w:multiLevelType w:val="hybridMultilevel"/>
    <w:tmpl w:val="ADF8B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A024EC"/>
    <w:multiLevelType w:val="hybridMultilevel"/>
    <w:tmpl w:val="5DF4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660F45"/>
    <w:multiLevelType w:val="hybridMultilevel"/>
    <w:tmpl w:val="1478B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3744671">
    <w:abstractNumId w:val="9"/>
  </w:num>
  <w:num w:numId="2" w16cid:durableId="926768034">
    <w:abstractNumId w:val="8"/>
  </w:num>
  <w:num w:numId="3" w16cid:durableId="705063166">
    <w:abstractNumId w:val="8"/>
  </w:num>
  <w:num w:numId="4" w16cid:durableId="479884706">
    <w:abstractNumId w:val="9"/>
  </w:num>
  <w:num w:numId="5" w16cid:durableId="636684482">
    <w:abstractNumId w:val="15"/>
  </w:num>
  <w:num w:numId="6" w16cid:durableId="623269481">
    <w:abstractNumId w:val="10"/>
  </w:num>
  <w:num w:numId="7" w16cid:durableId="629481518">
    <w:abstractNumId w:val="12"/>
  </w:num>
  <w:num w:numId="8" w16cid:durableId="1824465683">
    <w:abstractNumId w:val="7"/>
  </w:num>
  <w:num w:numId="9" w16cid:durableId="847718140">
    <w:abstractNumId w:val="6"/>
  </w:num>
  <w:num w:numId="10" w16cid:durableId="499930549">
    <w:abstractNumId w:val="5"/>
  </w:num>
  <w:num w:numId="11" w16cid:durableId="1790513702">
    <w:abstractNumId w:val="4"/>
  </w:num>
  <w:num w:numId="12" w16cid:durableId="1794862195">
    <w:abstractNumId w:val="3"/>
  </w:num>
  <w:num w:numId="13" w16cid:durableId="354615989">
    <w:abstractNumId w:val="2"/>
  </w:num>
  <w:num w:numId="14" w16cid:durableId="2029912689">
    <w:abstractNumId w:val="1"/>
  </w:num>
  <w:num w:numId="15" w16cid:durableId="278611124">
    <w:abstractNumId w:val="0"/>
  </w:num>
  <w:num w:numId="16" w16cid:durableId="982808773">
    <w:abstractNumId w:val="18"/>
  </w:num>
  <w:num w:numId="17" w16cid:durableId="987587925">
    <w:abstractNumId w:val="13"/>
  </w:num>
  <w:num w:numId="18" w16cid:durableId="1552183972">
    <w:abstractNumId w:val="16"/>
  </w:num>
  <w:num w:numId="19" w16cid:durableId="706101583">
    <w:abstractNumId w:val="14"/>
  </w:num>
  <w:num w:numId="20" w16cid:durableId="1868450149">
    <w:abstractNumId w:val="17"/>
  </w:num>
  <w:num w:numId="21" w16cid:durableId="21136961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E06"/>
    <w:rsid w:val="000015AE"/>
    <w:rsid w:val="0000794C"/>
    <w:rsid w:val="00023EF5"/>
    <w:rsid w:val="00034114"/>
    <w:rsid w:val="00034F51"/>
    <w:rsid w:val="000432C7"/>
    <w:rsid w:val="00051AD1"/>
    <w:rsid w:val="00051B78"/>
    <w:rsid w:val="00063983"/>
    <w:rsid w:val="00065CED"/>
    <w:rsid w:val="000729EF"/>
    <w:rsid w:val="00087906"/>
    <w:rsid w:val="000A47CB"/>
    <w:rsid w:val="000B07E3"/>
    <w:rsid w:val="000C1E4E"/>
    <w:rsid w:val="000C6B78"/>
    <w:rsid w:val="000C74D5"/>
    <w:rsid w:val="000F4AC1"/>
    <w:rsid w:val="00135650"/>
    <w:rsid w:val="001438E9"/>
    <w:rsid w:val="00167D72"/>
    <w:rsid w:val="00191A56"/>
    <w:rsid w:val="00192C60"/>
    <w:rsid w:val="00195C27"/>
    <w:rsid w:val="0019634B"/>
    <w:rsid w:val="001B707B"/>
    <w:rsid w:val="001C6220"/>
    <w:rsid w:val="001C632E"/>
    <w:rsid w:val="001D21C7"/>
    <w:rsid w:val="001D565E"/>
    <w:rsid w:val="001F027F"/>
    <w:rsid w:val="001F3C37"/>
    <w:rsid w:val="001F6FAB"/>
    <w:rsid w:val="002001E7"/>
    <w:rsid w:val="00201BA5"/>
    <w:rsid w:val="002259B1"/>
    <w:rsid w:val="00247C60"/>
    <w:rsid w:val="002554CD"/>
    <w:rsid w:val="00266086"/>
    <w:rsid w:val="00267C80"/>
    <w:rsid w:val="00273665"/>
    <w:rsid w:val="00291D98"/>
    <w:rsid w:val="00293B83"/>
    <w:rsid w:val="002A7BD5"/>
    <w:rsid w:val="002B4294"/>
    <w:rsid w:val="002D2C8A"/>
    <w:rsid w:val="002D6937"/>
    <w:rsid w:val="002E4B3D"/>
    <w:rsid w:val="002F1B10"/>
    <w:rsid w:val="002F74EF"/>
    <w:rsid w:val="00310DCD"/>
    <w:rsid w:val="00311E6A"/>
    <w:rsid w:val="0032323C"/>
    <w:rsid w:val="00333D0D"/>
    <w:rsid w:val="00334017"/>
    <w:rsid w:val="003470B6"/>
    <w:rsid w:val="003513DB"/>
    <w:rsid w:val="003523CD"/>
    <w:rsid w:val="0037122E"/>
    <w:rsid w:val="00375DAE"/>
    <w:rsid w:val="003A3307"/>
    <w:rsid w:val="003B1E06"/>
    <w:rsid w:val="003B5349"/>
    <w:rsid w:val="003C0F30"/>
    <w:rsid w:val="00415BC9"/>
    <w:rsid w:val="004536B9"/>
    <w:rsid w:val="00481221"/>
    <w:rsid w:val="004A3399"/>
    <w:rsid w:val="004B1C31"/>
    <w:rsid w:val="004B3EE4"/>
    <w:rsid w:val="004C03E2"/>
    <w:rsid w:val="004C049F"/>
    <w:rsid w:val="004E6C8D"/>
    <w:rsid w:val="005000E2"/>
    <w:rsid w:val="0050395D"/>
    <w:rsid w:val="00524C25"/>
    <w:rsid w:val="005464C5"/>
    <w:rsid w:val="00554314"/>
    <w:rsid w:val="0056534A"/>
    <w:rsid w:val="00571D3B"/>
    <w:rsid w:val="005727F4"/>
    <w:rsid w:val="00573041"/>
    <w:rsid w:val="00585D1A"/>
    <w:rsid w:val="005C5001"/>
    <w:rsid w:val="005C7D85"/>
    <w:rsid w:val="005D33EB"/>
    <w:rsid w:val="00604E91"/>
    <w:rsid w:val="00616699"/>
    <w:rsid w:val="00631470"/>
    <w:rsid w:val="006866F3"/>
    <w:rsid w:val="006A1005"/>
    <w:rsid w:val="006A3CE7"/>
    <w:rsid w:val="006B5D6D"/>
    <w:rsid w:val="006B6621"/>
    <w:rsid w:val="006C2DF1"/>
    <w:rsid w:val="00706BFE"/>
    <w:rsid w:val="00724920"/>
    <w:rsid w:val="00724E6B"/>
    <w:rsid w:val="00726C78"/>
    <w:rsid w:val="0075198E"/>
    <w:rsid w:val="007545CE"/>
    <w:rsid w:val="00755E6C"/>
    <w:rsid w:val="007737C3"/>
    <w:rsid w:val="00785CAA"/>
    <w:rsid w:val="007A4A47"/>
    <w:rsid w:val="007B5643"/>
    <w:rsid w:val="007C3EEA"/>
    <w:rsid w:val="007C55B3"/>
    <w:rsid w:val="007D41D2"/>
    <w:rsid w:val="007E69F3"/>
    <w:rsid w:val="007E6A85"/>
    <w:rsid w:val="007F027A"/>
    <w:rsid w:val="00801145"/>
    <w:rsid w:val="00810E39"/>
    <w:rsid w:val="00833B62"/>
    <w:rsid w:val="00841FE7"/>
    <w:rsid w:val="00855B46"/>
    <w:rsid w:val="00860A78"/>
    <w:rsid w:val="00867828"/>
    <w:rsid w:val="008A0E72"/>
    <w:rsid w:val="008A3D3C"/>
    <w:rsid w:val="008C0A6E"/>
    <w:rsid w:val="008D29BD"/>
    <w:rsid w:val="008E3586"/>
    <w:rsid w:val="008E4B1E"/>
    <w:rsid w:val="008F0C7F"/>
    <w:rsid w:val="008F3E53"/>
    <w:rsid w:val="008F46FF"/>
    <w:rsid w:val="00902C70"/>
    <w:rsid w:val="009031C5"/>
    <w:rsid w:val="00911482"/>
    <w:rsid w:val="009159FB"/>
    <w:rsid w:val="00924BAD"/>
    <w:rsid w:val="00925EDA"/>
    <w:rsid w:val="00967ADD"/>
    <w:rsid w:val="00971073"/>
    <w:rsid w:val="00975442"/>
    <w:rsid w:val="009961E6"/>
    <w:rsid w:val="009A5119"/>
    <w:rsid w:val="009A5D24"/>
    <w:rsid w:val="009C60E8"/>
    <w:rsid w:val="009D150A"/>
    <w:rsid w:val="009D28F1"/>
    <w:rsid w:val="009E0444"/>
    <w:rsid w:val="00A11B26"/>
    <w:rsid w:val="00A45C91"/>
    <w:rsid w:val="00A60855"/>
    <w:rsid w:val="00A6399E"/>
    <w:rsid w:val="00A85622"/>
    <w:rsid w:val="00AB014D"/>
    <w:rsid w:val="00AC5647"/>
    <w:rsid w:val="00AC60BE"/>
    <w:rsid w:val="00AD1929"/>
    <w:rsid w:val="00AD58B7"/>
    <w:rsid w:val="00AD6FC9"/>
    <w:rsid w:val="00AE3EA1"/>
    <w:rsid w:val="00AF5DEF"/>
    <w:rsid w:val="00B0242E"/>
    <w:rsid w:val="00B11AD4"/>
    <w:rsid w:val="00B14DC0"/>
    <w:rsid w:val="00B54348"/>
    <w:rsid w:val="00B82B4F"/>
    <w:rsid w:val="00B92682"/>
    <w:rsid w:val="00B9745B"/>
    <w:rsid w:val="00BD2D52"/>
    <w:rsid w:val="00BD55EC"/>
    <w:rsid w:val="00BD5F5B"/>
    <w:rsid w:val="00BE750E"/>
    <w:rsid w:val="00BF3987"/>
    <w:rsid w:val="00BF5EE8"/>
    <w:rsid w:val="00C04E73"/>
    <w:rsid w:val="00C17168"/>
    <w:rsid w:val="00C2544C"/>
    <w:rsid w:val="00C4424F"/>
    <w:rsid w:val="00C47649"/>
    <w:rsid w:val="00C52319"/>
    <w:rsid w:val="00C6554A"/>
    <w:rsid w:val="00C66E94"/>
    <w:rsid w:val="00C73135"/>
    <w:rsid w:val="00C90ED7"/>
    <w:rsid w:val="00CC1EAB"/>
    <w:rsid w:val="00CC6EF4"/>
    <w:rsid w:val="00CD788A"/>
    <w:rsid w:val="00CF4916"/>
    <w:rsid w:val="00D2633F"/>
    <w:rsid w:val="00D34EAC"/>
    <w:rsid w:val="00D36359"/>
    <w:rsid w:val="00D7385E"/>
    <w:rsid w:val="00D91968"/>
    <w:rsid w:val="00DC00EC"/>
    <w:rsid w:val="00DF024C"/>
    <w:rsid w:val="00DF7FC4"/>
    <w:rsid w:val="00E0246E"/>
    <w:rsid w:val="00E105F0"/>
    <w:rsid w:val="00E14772"/>
    <w:rsid w:val="00E15DE1"/>
    <w:rsid w:val="00E20FAC"/>
    <w:rsid w:val="00E33DA7"/>
    <w:rsid w:val="00E47E56"/>
    <w:rsid w:val="00E519C6"/>
    <w:rsid w:val="00E559FF"/>
    <w:rsid w:val="00E573E1"/>
    <w:rsid w:val="00E80CF4"/>
    <w:rsid w:val="00E83E9A"/>
    <w:rsid w:val="00EA4186"/>
    <w:rsid w:val="00EB23E1"/>
    <w:rsid w:val="00ED633D"/>
    <w:rsid w:val="00ED7C44"/>
    <w:rsid w:val="00EE4736"/>
    <w:rsid w:val="00EE6419"/>
    <w:rsid w:val="00EE7DE4"/>
    <w:rsid w:val="00EF1512"/>
    <w:rsid w:val="00EF4ABE"/>
    <w:rsid w:val="00F112B5"/>
    <w:rsid w:val="00F310E1"/>
    <w:rsid w:val="00F31A9C"/>
    <w:rsid w:val="00F37E90"/>
    <w:rsid w:val="00F43168"/>
    <w:rsid w:val="00F4540C"/>
    <w:rsid w:val="00F67D4E"/>
    <w:rsid w:val="00FA0495"/>
    <w:rsid w:val="00FA1E83"/>
    <w:rsid w:val="00FC7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FD1E0B"/>
  <w15:chartTrackingRefBased/>
  <w15:docId w15:val="{EBCA2CC7-2B35-4844-AF21-2E8C9233D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2001E7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001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01E7"/>
    <w:pPr>
      <w:spacing w:after="100"/>
      <w:ind w:left="220"/>
    </w:pPr>
  </w:style>
  <w:style w:type="paragraph" w:styleId="ListParagraph">
    <w:name w:val="List Paragraph"/>
    <w:basedOn w:val="Normal"/>
    <w:uiPriority w:val="34"/>
    <w:unhideWhenUsed/>
    <w:qFormat/>
    <w:rsid w:val="00EE6419"/>
    <w:pPr>
      <w:ind w:left="720"/>
      <w:contextualSpacing/>
    </w:pPr>
  </w:style>
  <w:style w:type="table" w:styleId="TableGrid">
    <w:name w:val="Table Grid"/>
    <w:basedOn w:val="TableNormal"/>
    <w:uiPriority w:val="39"/>
    <w:rsid w:val="00902C70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i.org/10.34740/KAGGLE/DSV/437207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no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E121A-5EEB-4327-8079-7AFE3CA37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195</TotalTime>
  <Pages>16</Pages>
  <Words>1296</Words>
  <Characters>7390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ono</dc:creator>
  <cp:keywords/>
  <dc:description/>
  <cp:lastModifiedBy>Tasnia Ananna</cp:lastModifiedBy>
  <cp:revision>30</cp:revision>
  <dcterms:created xsi:type="dcterms:W3CDTF">2023-04-16T03:53:00Z</dcterms:created>
  <dcterms:modified xsi:type="dcterms:W3CDTF">2023-04-16T10:42:00Z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62e5cfcd-2916-42f2-bb2f-760929a43c67</vt:lpwstr>
  </property>
</Properties>
</file>